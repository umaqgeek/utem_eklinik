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EB7" w:rsidRDefault="00F36756">
      <w:sdt>
        <w:sdtPr>
          <w:id w:val="-831605760"/>
          <w:docPartObj>
            <w:docPartGallery w:val="Cover Pages"/>
            <w:docPartUnique/>
          </w:docPartObj>
        </w:sdtPr>
        <w:sdtContent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AutoShape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56F5E1D9" id="AutoShape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mtrugIAAL0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angle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24"/>
                                </w:tblGrid>
                                <w:tr w:rsidR="00F36756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36756" w:rsidRDefault="00F36756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F36756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F36756" w:rsidRDefault="00F36756" w:rsidP="00FB6EF2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D305496736D342BC86BB3DF6C7882088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User Manual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F36756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F36756" w:rsidRDefault="00F36756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F36756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F36756" w:rsidRDefault="00F36756" w:rsidP="00FB6EF2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07239F313ADE43569427EDCA10A17F8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Clinical Support System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36756" w:rsidRDefault="00F36756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24"/>
                          </w:tblGrid>
                          <w:tr w:rsidR="00F36756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36756" w:rsidRDefault="00F36756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F36756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F36756" w:rsidRDefault="00F36756" w:rsidP="00FB6EF2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D305496736D342BC86BB3DF6C7882088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F36756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F36756" w:rsidRDefault="00F36756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F36756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F36756" w:rsidRDefault="00F36756" w:rsidP="00FB6EF2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07239F313ADE43569427EDCA10A17F8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Clinical Support System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36756" w:rsidRDefault="00F3675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7498080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Rectangle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F36756" w:rsidRDefault="00F36756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BIOCORE LAB UTEM</w:t>
                                    </w:r>
                                  </w:sdtContent>
                                </w:sdt>
                              </w:p>
                              <w:p w:rsidR="00F36756" w:rsidRDefault="00F36756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F36756" w:rsidRDefault="00F36756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12-03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1139AF">
                                      <w:t>December 3, 2015</w:t>
                                    </w:r>
                                  </w:sdtContent>
                                </w:sdt>
                              </w:p>
                              <w:p w:rsidR="00F36756" w:rsidRDefault="00F36756">
                                <w:pPr>
                                  <w:pStyle w:val="NoSpacing"/>
                                  <w:spacing w:line="276" w:lineRule="auto"/>
                                  <w:jc w:val="center"/>
                                </w:pPr>
                                <w:r>
                                  <w:t xml:space="preserve">Authored by: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Amalina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" o:allowincell="f" filled="f" stroked="f" strokeweight=".25pt">
                    <v:textbox style="mso-fit-shape-to-text:t" inset=",18pt,,18pt">
                      <w:txbxContent>
                        <w:p w:rsidR="00F36756" w:rsidRDefault="00F36756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BIOCORE LAB UTEM</w:t>
                              </w:r>
                            </w:sdtContent>
                          </w:sdt>
                        </w:p>
                        <w:p w:rsidR="00F36756" w:rsidRDefault="00F36756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F36756" w:rsidRDefault="00F36756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0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1139AF">
                                <w:t>December 3, 2015</w:t>
                              </w:r>
                            </w:sdtContent>
                          </w:sdt>
                        </w:p>
                        <w:p w:rsidR="00F36756" w:rsidRDefault="00F36756">
                          <w:pPr>
                            <w:pStyle w:val="NoSpacing"/>
                            <w:spacing w:line="276" w:lineRule="auto"/>
                            <w:jc w:val="center"/>
                          </w:pPr>
                          <w:r>
                            <w:t xml:space="preserve">Authored by: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t>Amalina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D20FF2">
            <w:br w:type="page"/>
          </w:r>
        </w:sdtContent>
      </w:sdt>
    </w:p>
    <w:p w:rsidR="009D2EB7" w:rsidRDefault="00F36756">
      <w:pPr>
        <w:pStyle w:val="Title"/>
        <w:rPr>
          <w:smallCaps w:val="0"/>
        </w:rPr>
      </w:pPr>
      <w:sdt>
        <w:sdtPr>
          <w:rPr>
            <w:smallCaps w:val="0"/>
          </w:rPr>
          <w:alias w:val="Title"/>
          <w:tag w:val="Title"/>
          <w:id w:val="11808329"/>
          <w:placeholder>
            <w:docPart w:val="BCD59C33838B4FE586678F8CE39280B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FB6EF2">
            <w:rPr>
              <w:smallCaps w:val="0"/>
            </w:rPr>
            <w:t>User Manual</w:t>
          </w:r>
        </w:sdtContent>
      </w:sdt>
    </w:p>
    <w:p w:rsidR="009D2EB7" w:rsidRDefault="00F36756">
      <w:pPr>
        <w:pStyle w:val="Subtitle"/>
      </w:pPr>
      <w:sdt>
        <w:sdtPr>
          <w:alias w:val="Subtitle"/>
          <w:tag w:val="Subtitle"/>
          <w:id w:val="11808339"/>
          <w:placeholder>
            <w:docPart w:val="63CD7E6AB26F49F9869B61EBF9795C74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FB6EF2">
            <w:t>Clinical Support System</w:t>
          </w:r>
        </w:sdtContent>
      </w:sdt>
    </w:p>
    <w:sdt>
      <w:sdtPr>
        <w:id w:val="2561905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Times New Roman"/>
          <w:b/>
          <w:bCs/>
          <w:noProof/>
          <w:color w:val="000000" w:themeColor="text1"/>
          <w:sz w:val="22"/>
          <w:szCs w:val="20"/>
        </w:rPr>
      </w:sdtEndPr>
      <w:sdtContent>
        <w:p w:rsidR="003A2D50" w:rsidRDefault="003A2D50">
          <w:pPr>
            <w:pStyle w:val="TOCHeading"/>
          </w:pPr>
          <w:r>
            <w:t>Table of Contents</w:t>
          </w:r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915385" w:history="1">
            <w:r w:rsidRPr="00322190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6915386" w:history="1">
            <w:r w:rsidRPr="00322190">
              <w:rPr>
                <w:rStyle w:val="Hyperlink"/>
              </w:rPr>
              <w:t>Forgot 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6915387" w:history="1">
            <w:r w:rsidRPr="00322190">
              <w:rPr>
                <w:rStyle w:val="Hyperlink"/>
              </w:rPr>
              <w:t>Logout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6915388" w:history="1">
            <w:r w:rsidRPr="00322190">
              <w:rPr>
                <w:rStyle w:val="Hyperlink"/>
              </w:rPr>
              <w:t>Change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6915389" w:history="1">
            <w:r w:rsidRPr="00322190">
              <w:rPr>
                <w:rStyle w:val="Hyperlink"/>
              </w:rPr>
              <w:t>Main Menu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6915390" w:history="1">
            <w:r w:rsidRPr="00322190">
              <w:rPr>
                <w:rStyle w:val="Hyperlink"/>
              </w:rPr>
              <w:t>Patient Management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6915391" w:history="1">
            <w:r w:rsidRPr="00322190">
              <w:rPr>
                <w:rStyle w:val="Hyperlink"/>
              </w:rPr>
              <w:t>Patient Consultation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36915392" w:history="1">
            <w:r w:rsidRPr="00322190">
              <w:rPr>
                <w:rStyle w:val="Hyperlink"/>
              </w:rPr>
              <w:t>Pharmacy Info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_Toc436915392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3A2D50" w:rsidRDefault="003A2D50">
          <w:r>
            <w:rPr>
              <w:b/>
              <w:bCs/>
              <w:noProof/>
            </w:rPr>
            <w:fldChar w:fldCharType="end"/>
          </w:r>
        </w:p>
      </w:sdtContent>
    </w:sdt>
    <w:p w:rsidR="003A2D50" w:rsidRDefault="003A2D50">
      <w:pPr>
        <w:spacing w:after="200"/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3A2D50" w:rsidRDefault="003A2D50" w:rsidP="003A2D50">
      <w:pPr>
        <w:pStyle w:val="TOCHeading"/>
      </w:pPr>
      <w:r>
        <w:lastRenderedPageBreak/>
        <w:t xml:space="preserve">Table of </w:t>
      </w:r>
      <w:r>
        <w:t>Figure</w:t>
      </w:r>
    </w:p>
    <w:p w:rsidR="003A2D50" w:rsidRPr="003A2D50" w:rsidRDefault="003A2D50" w:rsidP="003A2D50"/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36915459" w:history="1">
        <w:r w:rsidRPr="00B333FD">
          <w:rPr>
            <w:rStyle w:val="Hyperlink"/>
            <w:noProof/>
          </w:rPr>
          <w:t>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0" w:history="1">
        <w:r w:rsidRPr="00B333FD">
          <w:rPr>
            <w:rStyle w:val="Hyperlink"/>
            <w:noProof/>
          </w:rPr>
          <w:t>Figure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1" w:history="1">
        <w:r w:rsidRPr="00B333FD">
          <w:rPr>
            <w:rStyle w:val="Hyperlink"/>
            <w:noProof/>
          </w:rPr>
          <w:t>Figure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2" w:history="1">
        <w:r w:rsidRPr="00B333FD">
          <w:rPr>
            <w:rStyle w:val="Hyperlink"/>
            <w:noProof/>
          </w:rPr>
          <w:t>Figure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3" w:history="1">
        <w:r w:rsidRPr="00B333FD">
          <w:rPr>
            <w:rStyle w:val="Hyperlink"/>
            <w:noProof/>
          </w:rPr>
          <w:t>Figure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4" w:history="1">
        <w:r w:rsidRPr="00B333FD">
          <w:rPr>
            <w:rStyle w:val="Hyperlink"/>
            <w:noProof/>
          </w:rPr>
          <w:t>Figure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5" w:history="1">
        <w:r w:rsidRPr="00B333FD">
          <w:rPr>
            <w:rStyle w:val="Hyperlink"/>
            <w:noProof/>
          </w:rPr>
          <w:t>Figure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6" w:history="1">
        <w:r w:rsidRPr="00B333FD">
          <w:rPr>
            <w:rStyle w:val="Hyperlink"/>
            <w:noProof/>
          </w:rPr>
          <w:t>Figure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7" w:history="1">
        <w:r w:rsidRPr="00B333FD">
          <w:rPr>
            <w:rStyle w:val="Hyperlink"/>
            <w:noProof/>
          </w:rPr>
          <w:t>Figure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8" w:history="1">
        <w:r w:rsidRPr="00B333FD">
          <w:rPr>
            <w:rStyle w:val="Hyperlink"/>
            <w:noProof/>
          </w:rPr>
          <w:t>Figure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69" w:history="1">
        <w:r w:rsidRPr="00B333FD">
          <w:rPr>
            <w:rStyle w:val="Hyperlink"/>
            <w:noProof/>
          </w:rPr>
          <w:t>Figure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0" w:history="1">
        <w:r w:rsidRPr="00B333FD">
          <w:rPr>
            <w:rStyle w:val="Hyperlink"/>
            <w:noProof/>
          </w:rPr>
          <w:t>Figure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1" w:history="1">
        <w:r w:rsidRPr="00B333FD">
          <w:rPr>
            <w:rStyle w:val="Hyperlink"/>
            <w:noProof/>
          </w:rPr>
          <w:t>Figure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2" w:history="1">
        <w:r w:rsidRPr="00B333FD">
          <w:rPr>
            <w:rStyle w:val="Hyperlink"/>
            <w:noProof/>
          </w:rPr>
          <w:t>Figure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3" w:history="1">
        <w:r w:rsidRPr="00B333FD">
          <w:rPr>
            <w:rStyle w:val="Hyperlink"/>
            <w:noProof/>
          </w:rPr>
          <w:t>Figure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4" w:history="1">
        <w:r w:rsidRPr="00B333FD">
          <w:rPr>
            <w:rStyle w:val="Hyperlink"/>
            <w:noProof/>
          </w:rPr>
          <w:t>Figure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5" w:history="1">
        <w:r w:rsidRPr="00B333FD">
          <w:rPr>
            <w:rStyle w:val="Hyperlink"/>
            <w:noProof/>
          </w:rPr>
          <w:t>Figure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6" w:history="1">
        <w:r w:rsidRPr="00B333FD">
          <w:rPr>
            <w:rStyle w:val="Hyperlink"/>
            <w:noProof/>
          </w:rPr>
          <w:t>Figure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7" w:history="1">
        <w:r w:rsidRPr="00B333FD">
          <w:rPr>
            <w:rStyle w:val="Hyperlink"/>
            <w:noProof/>
          </w:rPr>
          <w:t>Figure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8" w:history="1">
        <w:r w:rsidRPr="00B333FD">
          <w:rPr>
            <w:rStyle w:val="Hyperlink"/>
            <w:noProof/>
          </w:rPr>
          <w:t>Figure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79" w:history="1">
        <w:r w:rsidRPr="00B333FD">
          <w:rPr>
            <w:rStyle w:val="Hyperlink"/>
            <w:noProof/>
          </w:rPr>
          <w:t>Figure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0" w:history="1">
        <w:r w:rsidRPr="00B333FD">
          <w:rPr>
            <w:rStyle w:val="Hyperlink"/>
            <w:noProof/>
          </w:rPr>
          <w:t>Figure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1" w:history="1">
        <w:r w:rsidRPr="00B333FD">
          <w:rPr>
            <w:rStyle w:val="Hyperlink"/>
            <w:noProof/>
          </w:rPr>
          <w:t>Figure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2" w:history="1">
        <w:r w:rsidRPr="00B333FD">
          <w:rPr>
            <w:rStyle w:val="Hyperlink"/>
            <w:noProof/>
          </w:rPr>
          <w:t>Figure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3" w:history="1">
        <w:r w:rsidRPr="00B333FD">
          <w:rPr>
            <w:rStyle w:val="Hyperlink"/>
            <w:noProof/>
          </w:rPr>
          <w:t>Figure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4" w:history="1">
        <w:r w:rsidRPr="00B333FD">
          <w:rPr>
            <w:rStyle w:val="Hyperlink"/>
            <w:noProof/>
          </w:rPr>
          <w:t>Figure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5" w:history="1">
        <w:r w:rsidRPr="00B333FD">
          <w:rPr>
            <w:rStyle w:val="Hyperlink"/>
            <w:noProof/>
          </w:rPr>
          <w:t>Figure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6" w:history="1">
        <w:r w:rsidRPr="00B333FD">
          <w:rPr>
            <w:rStyle w:val="Hyperlink"/>
            <w:noProof/>
          </w:rPr>
          <w:t>Figure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7" w:history="1">
        <w:r w:rsidRPr="00B333FD">
          <w:rPr>
            <w:rStyle w:val="Hyperlink"/>
            <w:noProof/>
          </w:rPr>
          <w:t>Figure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8" w:history="1">
        <w:r w:rsidRPr="00B333FD">
          <w:rPr>
            <w:rStyle w:val="Hyperlink"/>
            <w:noProof/>
          </w:rPr>
          <w:t>Figure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89" w:history="1">
        <w:r w:rsidRPr="00B333FD">
          <w:rPr>
            <w:rStyle w:val="Hyperlink"/>
            <w:noProof/>
          </w:rPr>
          <w:t>Figure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0" w:history="1">
        <w:r w:rsidRPr="00B333FD">
          <w:rPr>
            <w:rStyle w:val="Hyperlink"/>
            <w:noProof/>
          </w:rPr>
          <w:t>Figure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1" w:history="1">
        <w:r w:rsidRPr="00B333FD">
          <w:rPr>
            <w:rStyle w:val="Hyperlink"/>
            <w:noProof/>
          </w:rPr>
          <w:t>Figure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2" w:history="1">
        <w:r w:rsidRPr="00B333FD">
          <w:rPr>
            <w:rStyle w:val="Hyperlink"/>
            <w:noProof/>
          </w:rPr>
          <w:t>Figure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3" w:history="1">
        <w:r w:rsidRPr="00B333FD">
          <w:rPr>
            <w:rStyle w:val="Hyperlink"/>
            <w:noProof/>
          </w:rPr>
          <w:t>Figure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4" w:history="1">
        <w:r w:rsidRPr="00B333FD">
          <w:rPr>
            <w:rStyle w:val="Hyperlink"/>
            <w:noProof/>
          </w:rPr>
          <w:t>Figure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5" w:history="1">
        <w:r w:rsidRPr="00B333FD">
          <w:rPr>
            <w:rStyle w:val="Hyperlink"/>
            <w:noProof/>
          </w:rPr>
          <w:t>Figure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6" w:history="1">
        <w:r w:rsidRPr="00B333FD">
          <w:rPr>
            <w:rStyle w:val="Hyperlink"/>
            <w:noProof/>
          </w:rPr>
          <w:t>Figure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7" w:history="1">
        <w:r w:rsidRPr="00B333FD">
          <w:rPr>
            <w:rStyle w:val="Hyperlink"/>
            <w:noProof/>
          </w:rPr>
          <w:t>Figure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A2D50" w:rsidRDefault="003A2D5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color w:val="auto"/>
          <w:szCs w:val="22"/>
        </w:rPr>
      </w:pPr>
      <w:hyperlink w:anchor="_Toc436915498" w:history="1">
        <w:r w:rsidRPr="00B333FD">
          <w:rPr>
            <w:rStyle w:val="Hyperlink"/>
            <w:noProof/>
          </w:rPr>
          <w:t>Figure 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_Toc436915498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265BD" w:rsidRDefault="003A2D50">
      <w:pPr>
        <w:pStyle w:val="Subtitle"/>
      </w:pPr>
      <w:r>
        <w:rPr>
          <w:rFonts w:asciiTheme="minorHAnsi" w:hAnsiTheme="minorHAnsi" w:cs="Times New Roman"/>
          <w:color w:val="000000" w:themeColor="text1"/>
          <w:sz w:val="22"/>
          <w:szCs w:val="20"/>
        </w:rPr>
        <w:fldChar w:fldCharType="end"/>
      </w:r>
    </w:p>
    <w:p w:rsidR="005B00BA" w:rsidRDefault="00FB6EF2" w:rsidP="007265BD">
      <w:pPr>
        <w:pStyle w:val="Heading1"/>
      </w:pPr>
      <w:bookmarkStart w:id="1" w:name="_Toc436915385"/>
      <w:r w:rsidRPr="00FB6EF2">
        <w:lastRenderedPageBreak/>
        <w:t>Login</w:t>
      </w:r>
      <w:bookmarkEnd w:id="1"/>
    </w:p>
    <w:p w:rsidR="00482A14" w:rsidRPr="00482A14" w:rsidRDefault="00482A14" w:rsidP="00482A14"/>
    <w:p w:rsidR="009B284B" w:rsidRDefault="00302454" w:rsidP="009B284B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25F3D5B" wp14:editId="7AC1A8E4">
                <wp:simplePos x="0" y="0"/>
                <wp:positionH relativeFrom="column">
                  <wp:posOffset>1657350</wp:posOffset>
                </wp:positionH>
                <wp:positionV relativeFrom="paragraph">
                  <wp:posOffset>1966595</wp:posOffset>
                </wp:positionV>
                <wp:extent cx="923925" cy="76200"/>
                <wp:effectExtent l="19050" t="57150" r="66675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76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110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0.5pt;margin-top:154.85pt;width:72.75pt;height:6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279350D" wp14:editId="2EF5283D">
                <wp:simplePos x="0" y="0"/>
                <wp:positionH relativeFrom="column">
                  <wp:posOffset>2600325</wp:posOffset>
                </wp:positionH>
                <wp:positionV relativeFrom="paragraph">
                  <wp:posOffset>1128394</wp:posOffset>
                </wp:positionV>
                <wp:extent cx="1419225" cy="695325"/>
                <wp:effectExtent l="19050" t="1905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695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1DAB3" id="Rectangle 6" o:spid="_x0000_s1026" style="position:absolute;margin-left:204.75pt;margin-top:88.85pt;width:111.75pt;height:54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" filled="f" strokecolor="red" strokeweight="2.25pt"/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E157106" wp14:editId="679DA3E2">
                <wp:simplePos x="0" y="0"/>
                <wp:positionH relativeFrom="column">
                  <wp:posOffset>1371600</wp:posOffset>
                </wp:positionH>
                <wp:positionV relativeFrom="paragraph">
                  <wp:posOffset>1737995</wp:posOffset>
                </wp:positionV>
                <wp:extent cx="304800" cy="304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5710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8" type="#_x0000_t202" style="position:absolute;left:0;text-align:left;margin-left:108pt;margin-top:136.85pt;width:24pt;height:2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" filled="f" stroked="f" strokeweight="3pt">
                <v:textbox>
                  <w:txbxContent>
                    <w:p w:rsidR="00F36756" w:rsidRPr="005B00BA" w:rsidRDefault="00F36756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5A4F17D" wp14:editId="43D120D3">
                <wp:simplePos x="0" y="0"/>
                <wp:positionH relativeFrom="column">
                  <wp:posOffset>2343150</wp:posOffset>
                </wp:positionH>
                <wp:positionV relativeFrom="paragraph">
                  <wp:posOffset>1376045</wp:posOffset>
                </wp:positionV>
                <wp:extent cx="304800" cy="304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4F17D" id="Text Box 11" o:spid="_x0000_s1029" type="#_x0000_t202" style="position:absolute;left:0;text-align:left;margin-left:184.5pt;margin-top:108.35pt;width:24pt;height:24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" filled="f" stroked="f" strokeweight="3pt">
                <v:textbox>
                  <w:txbxContent>
                    <w:p w:rsidR="00F36756" w:rsidRPr="005B00BA" w:rsidRDefault="00F36756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568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8E52561" wp14:editId="19D7D534">
                <wp:simplePos x="0" y="0"/>
                <wp:positionH relativeFrom="column">
                  <wp:posOffset>2352675</wp:posOffset>
                </wp:positionH>
                <wp:positionV relativeFrom="paragraph">
                  <wp:posOffset>975995</wp:posOffset>
                </wp:positionV>
                <wp:extent cx="304800" cy="304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52561" id="Text Box 10" o:spid="_x0000_s1030" type="#_x0000_t202" style="position:absolute;left:0;text-align:left;margin-left:185.25pt;margin-top:76.85pt;width:24pt;height:2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" filled="f" stroked="f" strokeweight="3pt">
                <v:textbox>
                  <w:txbxContent>
                    <w:p w:rsidR="00F36756" w:rsidRPr="005B00BA" w:rsidRDefault="00F36756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0568B">
        <w:rPr>
          <w:noProof/>
          <w:sz w:val="24"/>
        </w:rPr>
        <w:drawing>
          <wp:inline distT="0" distB="0" distL="0" distR="0" wp14:anchorId="081AF300" wp14:editId="0CE908F1">
            <wp:extent cx="5363323" cy="287695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14DBE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8B" w:rsidRDefault="009B284B" w:rsidP="009B284B">
      <w:pPr>
        <w:pStyle w:val="Caption"/>
        <w:jc w:val="center"/>
        <w:rPr>
          <w:sz w:val="24"/>
        </w:rPr>
      </w:pPr>
      <w:bookmarkStart w:id="2" w:name="_Toc436869605"/>
      <w:bookmarkStart w:id="3" w:name="_Toc436915459"/>
      <w:r>
        <w:t xml:space="preserve">Figure </w:t>
      </w:r>
      <w:r w:rsidR="00F36756">
        <w:fldChar w:fldCharType="begin"/>
      </w:r>
      <w:r w:rsidR="00F36756">
        <w:instrText xml:space="preserve"> SEQ Figure \* ARABIC </w:instrText>
      </w:r>
      <w:r w:rsidR="00F36756">
        <w:fldChar w:fldCharType="separate"/>
      </w:r>
      <w:r w:rsidR="008B0D21">
        <w:rPr>
          <w:noProof/>
        </w:rPr>
        <w:t>1</w:t>
      </w:r>
      <w:bookmarkEnd w:id="2"/>
      <w:bookmarkEnd w:id="3"/>
      <w:r w:rsidR="00F36756">
        <w:rPr>
          <w:noProof/>
        </w:rPr>
        <w:fldChar w:fldCharType="end"/>
      </w:r>
    </w:p>
    <w:p w:rsidR="00D0568B" w:rsidRDefault="005B00BA" w:rsidP="005B00BA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Fill </w:t>
      </w:r>
      <w:r w:rsidR="00302454">
        <w:rPr>
          <w:sz w:val="24"/>
        </w:rPr>
        <w:t>in the text fields with details needed.</w:t>
      </w:r>
    </w:p>
    <w:p w:rsidR="00D0568B" w:rsidRDefault="005B00BA" w:rsidP="005B00BA">
      <w:pPr>
        <w:rPr>
          <w:sz w:val="24"/>
        </w:rPr>
      </w:pPr>
      <w:r w:rsidRPr="005B00BA">
        <w:rPr>
          <w:b/>
          <w:sz w:val="24"/>
        </w:rPr>
        <w:t>Step 2:</w:t>
      </w:r>
      <w:r>
        <w:rPr>
          <w:sz w:val="24"/>
        </w:rPr>
        <w:t xml:space="preserve"> Click “Submit” button.</w:t>
      </w:r>
    </w:p>
    <w:p w:rsidR="00D0568B" w:rsidRPr="00D0568B" w:rsidRDefault="00D0568B" w:rsidP="00D0568B">
      <w:pPr>
        <w:jc w:val="center"/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5B00BA" w:rsidRDefault="005B00BA" w:rsidP="007265BD">
      <w:pPr>
        <w:pStyle w:val="Heading1"/>
      </w:pPr>
      <w:bookmarkStart w:id="4" w:name="_Toc436915386"/>
      <w:r>
        <w:lastRenderedPageBreak/>
        <w:t>Forgot Password</w:t>
      </w:r>
      <w:bookmarkEnd w:id="4"/>
    </w:p>
    <w:p w:rsidR="00482A14" w:rsidRPr="00482A14" w:rsidRDefault="00482A14" w:rsidP="00482A14"/>
    <w:p w:rsidR="00F66CF8" w:rsidRDefault="00302454" w:rsidP="00F66CF8">
      <w:pPr>
        <w:pStyle w:val="ListParagraph"/>
        <w:keepNext/>
        <w:ind w:left="360"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308B308" wp14:editId="5FC91D8F">
                <wp:simplePos x="0" y="0"/>
                <wp:positionH relativeFrom="column">
                  <wp:posOffset>2476500</wp:posOffset>
                </wp:positionH>
                <wp:positionV relativeFrom="paragraph">
                  <wp:posOffset>311150</wp:posOffset>
                </wp:positionV>
                <wp:extent cx="2047875" cy="1085850"/>
                <wp:effectExtent l="19050" t="1905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85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2B7FF" id="Rectangle 13" o:spid="_x0000_s1026" style="position:absolute;margin-left:195pt;margin-top:24.5pt;width:161.25pt;height:85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" filled="f" strokecolor="red" strokeweight="2.25pt"/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7FE71E" wp14:editId="62D24084">
                <wp:simplePos x="0" y="0"/>
                <wp:positionH relativeFrom="column">
                  <wp:posOffset>1876425</wp:posOffset>
                </wp:positionH>
                <wp:positionV relativeFrom="paragraph">
                  <wp:posOffset>1549400</wp:posOffset>
                </wp:positionV>
                <wp:extent cx="809625" cy="152400"/>
                <wp:effectExtent l="19050" t="19050" r="28575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9640" id="Straight Arrow Connector 26" o:spid="_x0000_s1026" type="#_x0000_t32" style="position:absolute;margin-left:147.75pt;margin-top:122pt;width:63.75pt;height:1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" strokecolor="red" strokeweight="2.25pt">
                <v:stroke endarrow="block"/>
              </v:shape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01E0E5" wp14:editId="5E1D7BF8">
                <wp:simplePos x="0" y="0"/>
                <wp:positionH relativeFrom="column">
                  <wp:posOffset>1609725</wp:posOffset>
                </wp:positionH>
                <wp:positionV relativeFrom="paragraph">
                  <wp:posOffset>1380490</wp:posOffset>
                </wp:positionV>
                <wp:extent cx="304800" cy="304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1E0E5" id="Text Box 25" o:spid="_x0000_s1031" type="#_x0000_t202" style="position:absolute;left:0;text-align:left;margin-left:126.75pt;margin-top:108.7pt;width:24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" filled="f" stroked="f" strokeweight="3pt">
                <v:textbox>
                  <w:txbxContent>
                    <w:p w:rsidR="00F36756" w:rsidRPr="005B00BA" w:rsidRDefault="00F36756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29BD93" wp14:editId="585A7A21">
                <wp:simplePos x="0" y="0"/>
                <wp:positionH relativeFrom="column">
                  <wp:posOffset>2200275</wp:posOffset>
                </wp:positionH>
                <wp:positionV relativeFrom="paragraph">
                  <wp:posOffset>189865</wp:posOffset>
                </wp:positionV>
                <wp:extent cx="304800" cy="304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9BD93" id="Text Box 22" o:spid="_x0000_s1032" type="#_x0000_t202" style="position:absolute;left:0;text-align:left;margin-left:173.25pt;margin-top:14.95pt;width:24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" filled="f" stroked="f" strokeweight="3pt">
                <v:textbox>
                  <w:txbxContent>
                    <w:p w:rsidR="00F36756" w:rsidRPr="005B00BA" w:rsidRDefault="00F36756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B00BA">
        <w:rPr>
          <w:noProof/>
          <w:sz w:val="24"/>
        </w:rPr>
        <w:drawing>
          <wp:inline distT="0" distB="0" distL="0" distR="0" wp14:anchorId="220C3A01" wp14:editId="4A19EF10">
            <wp:extent cx="3096057" cy="194337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148BA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BA" w:rsidRDefault="00F66CF8" w:rsidP="00F66CF8">
      <w:pPr>
        <w:pStyle w:val="Caption"/>
        <w:jc w:val="center"/>
        <w:rPr>
          <w:sz w:val="24"/>
        </w:rPr>
      </w:pPr>
      <w:bookmarkStart w:id="5" w:name="_Toc436869606"/>
      <w:bookmarkStart w:id="6" w:name="_Toc436915460"/>
      <w:r>
        <w:t xml:space="preserve">Figure </w:t>
      </w:r>
      <w:r w:rsidR="00F36756">
        <w:fldChar w:fldCharType="begin"/>
      </w:r>
      <w:r w:rsidR="00F36756">
        <w:instrText xml:space="preserve"> SEQ Figure \* ARABIC </w:instrText>
      </w:r>
      <w:r w:rsidR="00F36756">
        <w:fldChar w:fldCharType="separate"/>
      </w:r>
      <w:r w:rsidR="008B0D21">
        <w:rPr>
          <w:noProof/>
        </w:rPr>
        <w:t>2</w:t>
      </w:r>
      <w:bookmarkEnd w:id="5"/>
      <w:bookmarkEnd w:id="6"/>
      <w:r w:rsidR="00F36756">
        <w:rPr>
          <w:noProof/>
        </w:rPr>
        <w:fldChar w:fldCharType="end"/>
      </w:r>
    </w:p>
    <w:p w:rsidR="00302454" w:rsidRDefault="00302454" w:rsidP="00302454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Fill in the text fields with details needed.</w:t>
      </w:r>
    </w:p>
    <w:p w:rsidR="00302454" w:rsidRPr="00302454" w:rsidRDefault="00302454" w:rsidP="00302454">
      <w:pPr>
        <w:rPr>
          <w:sz w:val="24"/>
        </w:rPr>
      </w:pPr>
      <w:r w:rsidRPr="005B00BA">
        <w:rPr>
          <w:b/>
          <w:sz w:val="24"/>
        </w:rPr>
        <w:t>Step 2:</w:t>
      </w:r>
      <w:r>
        <w:rPr>
          <w:sz w:val="24"/>
        </w:rPr>
        <w:t xml:space="preserve"> Click “Submit” button.</w:t>
      </w: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FB6EF2" w:rsidRDefault="00FB6EF2" w:rsidP="007265BD">
      <w:pPr>
        <w:pStyle w:val="Heading1"/>
      </w:pPr>
      <w:bookmarkStart w:id="7" w:name="_Toc436915387"/>
      <w:r w:rsidRPr="00FB6EF2">
        <w:lastRenderedPageBreak/>
        <w:t>Logout</w:t>
      </w:r>
      <w:bookmarkEnd w:id="7"/>
    </w:p>
    <w:p w:rsidR="00482A14" w:rsidRPr="00482A14" w:rsidRDefault="00482A14" w:rsidP="00482A14"/>
    <w:p w:rsidR="00F36756" w:rsidRDefault="00F551AC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F50337" wp14:editId="55893CFB">
                <wp:simplePos x="0" y="0"/>
                <wp:positionH relativeFrom="column">
                  <wp:posOffset>1630392</wp:posOffset>
                </wp:positionH>
                <wp:positionV relativeFrom="paragraph">
                  <wp:posOffset>2155298</wp:posOffset>
                </wp:positionV>
                <wp:extent cx="388189" cy="146649"/>
                <wp:effectExtent l="0" t="0" r="0" b="63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5802B" id="Rectangle 52" o:spid="_x0000_s1026" style="position:absolute;margin-left:128.4pt;margin-top:169.7pt;width:30.55pt;height:11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" fillcolor="#d8d8d8 [2732]" stroked="f" strokeweight="1pt"/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F54786" wp14:editId="38C58718">
                <wp:simplePos x="0" y="0"/>
                <wp:positionH relativeFrom="column">
                  <wp:posOffset>3416467</wp:posOffset>
                </wp:positionH>
                <wp:positionV relativeFrom="paragraph">
                  <wp:posOffset>1836553</wp:posOffset>
                </wp:positionV>
                <wp:extent cx="304800" cy="304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30245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54786" id="Text Box 28" o:spid="_x0000_s1033" type="#_x0000_t202" style="position:absolute;left:0;text-align:left;margin-left:269pt;margin-top:144.6pt;width:24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" filled="f" stroked="f" strokeweight="3pt">
                <v:textbox>
                  <w:txbxContent>
                    <w:p w:rsidR="00F36756" w:rsidRPr="005B00BA" w:rsidRDefault="00F36756" w:rsidP="0030245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DC6C07" wp14:editId="7F2906E1">
                <wp:simplePos x="0" y="0"/>
                <wp:positionH relativeFrom="column">
                  <wp:posOffset>3705726</wp:posOffset>
                </wp:positionH>
                <wp:positionV relativeFrom="paragraph">
                  <wp:posOffset>2025750</wp:posOffset>
                </wp:positionV>
                <wp:extent cx="424615" cy="120316"/>
                <wp:effectExtent l="19050" t="19050" r="33020" b="7048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A63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91.8pt;margin-top:159.5pt;width:33.45pt;height:9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" strokecolor="red" strokeweight="2.25pt">
                <v:stroke endarrow="block"/>
              </v:shape>
            </w:pict>
          </mc:Fallback>
        </mc:AlternateContent>
      </w:r>
      <w:r w:rsidR="00D0568B">
        <w:rPr>
          <w:noProof/>
          <w:sz w:val="24"/>
        </w:rPr>
        <w:drawing>
          <wp:inline distT="0" distB="0" distL="0" distR="0" wp14:anchorId="63F9EABC" wp14:editId="05AF1806">
            <wp:extent cx="4026568" cy="263979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14A43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42" cy="26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8B" w:rsidRDefault="00F36756" w:rsidP="00F36756">
      <w:pPr>
        <w:pStyle w:val="Caption"/>
        <w:jc w:val="center"/>
      </w:pPr>
      <w:bookmarkStart w:id="8" w:name="_Toc4369154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3</w:t>
      </w:r>
      <w:bookmarkEnd w:id="8"/>
      <w:r>
        <w:fldChar w:fldCharType="end"/>
      </w:r>
    </w:p>
    <w:p w:rsidR="00964F1E" w:rsidRPr="00964F1E" w:rsidRDefault="00964F1E" w:rsidP="00964F1E"/>
    <w:p w:rsidR="00302454" w:rsidRDefault="00302454" w:rsidP="00302454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Click “Log Out” button.</w:t>
      </w:r>
    </w:p>
    <w:p w:rsidR="00302454" w:rsidRPr="00D0568B" w:rsidRDefault="00302454" w:rsidP="00302454">
      <w:pPr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FB6EF2" w:rsidRDefault="00FB6EF2" w:rsidP="007265BD">
      <w:pPr>
        <w:pStyle w:val="Heading1"/>
      </w:pPr>
      <w:bookmarkStart w:id="9" w:name="_Toc436915388"/>
      <w:r w:rsidRPr="00FB6EF2">
        <w:lastRenderedPageBreak/>
        <w:t>Change Account</w:t>
      </w:r>
      <w:bookmarkEnd w:id="9"/>
    </w:p>
    <w:p w:rsidR="00482A14" w:rsidRPr="00482A14" w:rsidRDefault="00482A14" w:rsidP="00482A14"/>
    <w:p w:rsidR="00F36756" w:rsidRDefault="00F551AC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395CF9" wp14:editId="18B0782D">
                <wp:simplePos x="0" y="0"/>
                <wp:positionH relativeFrom="column">
                  <wp:posOffset>1664515</wp:posOffset>
                </wp:positionH>
                <wp:positionV relativeFrom="paragraph">
                  <wp:posOffset>2155969</wp:posOffset>
                </wp:positionV>
                <wp:extent cx="388189" cy="146649"/>
                <wp:effectExtent l="0" t="0" r="0" b="63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6DBAF" id="Rectangle 53" o:spid="_x0000_s1026" style="position:absolute;margin-left:131.05pt;margin-top:169.75pt;width:30.55pt;height:11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" fillcolor="#d8d8d8 [2732]" stroked="f" strokeweight="1pt"/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FF2745" wp14:editId="0B926281">
                <wp:simplePos x="0" y="0"/>
                <wp:positionH relativeFrom="column">
                  <wp:posOffset>1802333</wp:posOffset>
                </wp:positionH>
                <wp:positionV relativeFrom="paragraph">
                  <wp:posOffset>1767780</wp:posOffset>
                </wp:positionV>
                <wp:extent cx="304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F2745" id="Text Box 18" o:spid="_x0000_s1034" type="#_x0000_t202" style="position:absolute;left:0;text-align:left;margin-left:141.9pt;margin-top:139.2pt;width:24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" filled="f" stroked="f" strokeweight="3pt">
                <v:textbox>
                  <w:txbxContent>
                    <w:p w:rsidR="00F36756" w:rsidRPr="005B00BA" w:rsidRDefault="00F36756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D99993" wp14:editId="7BE56468">
                <wp:simplePos x="0" y="0"/>
                <wp:positionH relativeFrom="column">
                  <wp:posOffset>2053086</wp:posOffset>
                </wp:positionH>
                <wp:positionV relativeFrom="paragraph">
                  <wp:posOffset>1974622</wp:posOffset>
                </wp:positionV>
                <wp:extent cx="286157" cy="197653"/>
                <wp:effectExtent l="19050" t="19050" r="5715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157" cy="19765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6FBE" id="Straight Arrow Connector 19" o:spid="_x0000_s1026" type="#_x0000_t32" style="position:absolute;margin-left:161.65pt;margin-top:155.5pt;width:22.55pt;height:15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 w:rsidR="0049783F">
        <w:rPr>
          <w:noProof/>
          <w:sz w:val="24"/>
        </w:rPr>
        <w:drawing>
          <wp:inline distT="0" distB="0" distL="0" distR="0" wp14:anchorId="2A49D8FA" wp14:editId="6E15B793">
            <wp:extent cx="4026568" cy="263979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14A43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42" cy="26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F" w:rsidRDefault="00F36756" w:rsidP="00F36756">
      <w:pPr>
        <w:pStyle w:val="Caption"/>
        <w:jc w:val="center"/>
      </w:pPr>
      <w:bookmarkStart w:id="10" w:name="_Toc4369154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4</w:t>
      </w:r>
      <w:bookmarkEnd w:id="10"/>
      <w:r>
        <w:fldChar w:fldCharType="end"/>
      </w:r>
    </w:p>
    <w:p w:rsidR="00964F1E" w:rsidRPr="00964F1E" w:rsidRDefault="00964F1E" w:rsidP="00964F1E"/>
    <w:p w:rsidR="0049783F" w:rsidRDefault="0049783F" w:rsidP="007354EB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Click “Change Account” button. User profile will be display.</w:t>
      </w:r>
    </w:p>
    <w:p w:rsidR="0049783F" w:rsidRPr="0049783F" w:rsidRDefault="0049783F" w:rsidP="0097387E">
      <w:pPr>
        <w:rPr>
          <w:sz w:val="24"/>
        </w:rPr>
      </w:pPr>
    </w:p>
    <w:p w:rsidR="00F36756" w:rsidRDefault="00F551AC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306A8D" wp14:editId="26748FA5">
                <wp:simplePos x="0" y="0"/>
                <wp:positionH relativeFrom="column">
                  <wp:posOffset>3640347</wp:posOffset>
                </wp:positionH>
                <wp:positionV relativeFrom="paragraph">
                  <wp:posOffset>2225615</wp:posOffset>
                </wp:positionV>
                <wp:extent cx="1017917" cy="129396"/>
                <wp:effectExtent l="0" t="0" r="0" b="444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1293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C205E" id="Rectangle 57" o:spid="_x0000_s1026" style="position:absolute;margin-left:286.65pt;margin-top:175.25pt;width:80.15pt;height:10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B78069" wp14:editId="7AC62351">
                <wp:simplePos x="0" y="0"/>
                <wp:positionH relativeFrom="column">
                  <wp:posOffset>1743913</wp:posOffset>
                </wp:positionH>
                <wp:positionV relativeFrom="paragraph">
                  <wp:posOffset>1647645</wp:posOffset>
                </wp:positionV>
                <wp:extent cx="388189" cy="146649"/>
                <wp:effectExtent l="0" t="0" r="0" b="63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FB584" id="Rectangle 56" o:spid="_x0000_s1026" style="position:absolute;margin-left:137.3pt;margin-top:129.75pt;width:30.55pt;height:11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45DF33" wp14:editId="79907C45">
                <wp:simplePos x="0" y="0"/>
                <wp:positionH relativeFrom="column">
                  <wp:posOffset>1768415</wp:posOffset>
                </wp:positionH>
                <wp:positionV relativeFrom="paragraph">
                  <wp:posOffset>1871932</wp:posOffset>
                </wp:positionV>
                <wp:extent cx="1017917" cy="862642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8626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3EC5E" id="Rectangle 55" o:spid="_x0000_s1026" style="position:absolute;margin-left:139.25pt;margin-top:147.4pt;width:80.15pt;height:67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FC4D9E" wp14:editId="083A6544">
                <wp:simplePos x="0" y="0"/>
                <wp:positionH relativeFrom="column">
                  <wp:posOffset>1716548</wp:posOffset>
                </wp:positionH>
                <wp:positionV relativeFrom="paragraph">
                  <wp:posOffset>1302589</wp:posOffset>
                </wp:positionV>
                <wp:extent cx="388189" cy="146649"/>
                <wp:effectExtent l="0" t="0" r="0" b="63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77FAC" id="Rectangle 54" o:spid="_x0000_s1026" style="position:absolute;margin-left:135.15pt;margin-top:102.55pt;width:30.55pt;height:11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" fillcolor="#d8d8d8 [2732]" stroked="f" strokeweight="1pt"/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4BA464" wp14:editId="47EE5D21">
                <wp:simplePos x="0" y="0"/>
                <wp:positionH relativeFrom="column">
                  <wp:posOffset>1414420</wp:posOffset>
                </wp:positionH>
                <wp:positionV relativeFrom="paragraph">
                  <wp:posOffset>487441</wp:posOffset>
                </wp:positionV>
                <wp:extent cx="304800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A464" id="Text Box 7" o:spid="_x0000_s1035" type="#_x0000_t202" style="position:absolute;left:0;text-align:left;margin-left:111.35pt;margin-top:38.4pt;width:24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" filled="f" stroked="f" strokeweight="3pt">
                <v:textbox>
                  <w:txbxContent>
                    <w:p w:rsidR="00F36756" w:rsidRPr="005B00BA" w:rsidRDefault="00F36756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779BCC" wp14:editId="6DA0AEA8">
                <wp:simplePos x="0" y="0"/>
                <wp:positionH relativeFrom="column">
                  <wp:posOffset>1707719</wp:posOffset>
                </wp:positionH>
                <wp:positionV relativeFrom="paragraph">
                  <wp:posOffset>672225</wp:posOffset>
                </wp:positionV>
                <wp:extent cx="424615" cy="120316"/>
                <wp:effectExtent l="19050" t="19050" r="33020" b="7048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189" id="Straight Arrow Connector 2" o:spid="_x0000_s1026" type="#_x0000_t32" style="position:absolute;margin-left:134.45pt;margin-top:52.95pt;width:33.45pt;height:9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 w:rsidR="009B284B">
        <w:rPr>
          <w:noProof/>
          <w:sz w:val="24"/>
        </w:rPr>
        <w:drawing>
          <wp:inline distT="0" distB="0" distL="0" distR="0" wp14:anchorId="48596329" wp14:editId="283DE6C0">
            <wp:extent cx="4203032" cy="3228162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14BDC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75" cy="32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4B" w:rsidRDefault="00F36756" w:rsidP="00F36756">
      <w:pPr>
        <w:pStyle w:val="Caption"/>
        <w:jc w:val="center"/>
      </w:pPr>
      <w:bookmarkStart w:id="11" w:name="_Toc4369154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5</w:t>
      </w:r>
      <w:bookmarkEnd w:id="11"/>
      <w:r>
        <w:fldChar w:fldCharType="end"/>
      </w:r>
    </w:p>
    <w:p w:rsidR="00964F1E" w:rsidRPr="00964F1E" w:rsidRDefault="00964F1E" w:rsidP="00964F1E"/>
    <w:p w:rsidR="0049783F" w:rsidRDefault="007354EB" w:rsidP="0049783F">
      <w:pPr>
        <w:rPr>
          <w:sz w:val="24"/>
        </w:rPr>
      </w:pPr>
      <w:r>
        <w:rPr>
          <w:b/>
          <w:sz w:val="24"/>
        </w:rPr>
        <w:lastRenderedPageBreak/>
        <w:t>Step 2</w:t>
      </w:r>
      <w:r w:rsidR="0049783F" w:rsidRPr="005B00BA">
        <w:rPr>
          <w:b/>
          <w:sz w:val="24"/>
        </w:rPr>
        <w:t>:</w:t>
      </w:r>
      <w:r w:rsidR="0049783F">
        <w:rPr>
          <w:sz w:val="24"/>
        </w:rPr>
        <w:t xml:space="preserve"> To change user password click “Change Password” button. Figure below will be display.</w:t>
      </w:r>
    </w:p>
    <w:p w:rsidR="0049783F" w:rsidRDefault="0049783F" w:rsidP="0049783F">
      <w:pPr>
        <w:rPr>
          <w:sz w:val="24"/>
        </w:rPr>
      </w:pPr>
    </w:p>
    <w:p w:rsidR="00F36756" w:rsidRDefault="007354EB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CA18D5" wp14:editId="09278F5B">
                <wp:simplePos x="0" y="0"/>
                <wp:positionH relativeFrom="column">
                  <wp:posOffset>2122063</wp:posOffset>
                </wp:positionH>
                <wp:positionV relativeFrom="paragraph">
                  <wp:posOffset>1586626</wp:posOffset>
                </wp:positionV>
                <wp:extent cx="304800" cy="3048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A18D5" id="Text Box 39" o:spid="_x0000_s1036" type="#_x0000_t202" style="position:absolute;left:0;text-align:left;margin-left:167.1pt;margin-top:124.95pt;width:24pt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" filled="f" stroked="f" strokeweight="3pt">
                <v:textbox>
                  <w:txbxContent>
                    <w:p w:rsidR="00F36756" w:rsidRPr="005B00BA" w:rsidRDefault="00F36756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B33FB8" wp14:editId="70A04F61">
                <wp:simplePos x="0" y="0"/>
                <wp:positionH relativeFrom="column">
                  <wp:posOffset>1830285</wp:posOffset>
                </wp:positionH>
                <wp:positionV relativeFrom="paragraph">
                  <wp:posOffset>1697678</wp:posOffset>
                </wp:positionV>
                <wp:extent cx="352197" cy="45719"/>
                <wp:effectExtent l="0" t="76200" r="10160" b="692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19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5F61" id="Straight Arrow Connector 30" o:spid="_x0000_s1026" type="#_x0000_t32" style="position:absolute;margin-left:144.1pt;margin-top:133.7pt;width:27.75pt;height:3.6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123EC3" wp14:editId="43FEA8DD">
                <wp:simplePos x="0" y="0"/>
                <wp:positionH relativeFrom="column">
                  <wp:posOffset>1915028</wp:posOffset>
                </wp:positionH>
                <wp:positionV relativeFrom="paragraph">
                  <wp:posOffset>1350081</wp:posOffset>
                </wp:positionV>
                <wp:extent cx="304800" cy="304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3EC3" id="Text Box 23" o:spid="_x0000_s1037" type="#_x0000_t202" style="position:absolute;left:0;text-align:left;margin-left:150.8pt;margin-top:106.3pt;width:24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" filled="f" stroked="f" strokeweight="3pt">
                <v:textbox>
                  <w:txbxContent>
                    <w:p w:rsidR="00F36756" w:rsidRPr="005B00BA" w:rsidRDefault="00F36756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A100F3" wp14:editId="0AAE3BE1">
                <wp:simplePos x="0" y="0"/>
                <wp:positionH relativeFrom="column">
                  <wp:posOffset>2165194</wp:posOffset>
                </wp:positionH>
                <wp:positionV relativeFrom="paragraph">
                  <wp:posOffset>1534867</wp:posOffset>
                </wp:positionV>
                <wp:extent cx="424615" cy="120316"/>
                <wp:effectExtent l="19050" t="19050" r="33020" b="704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BAB46" id="Straight Arrow Connector 21" o:spid="_x0000_s1026" type="#_x0000_t32" style="position:absolute;margin-left:170.5pt;margin-top:120.85pt;width:33.45pt;height:9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" strokecolor="red" strokeweight="2.25pt">
                <v:stroke endarrow="block"/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3BD2CB" wp14:editId="6712AE74">
                <wp:simplePos x="0" y="0"/>
                <wp:positionH relativeFrom="column">
                  <wp:posOffset>2101934</wp:posOffset>
                </wp:positionH>
                <wp:positionV relativeFrom="paragraph">
                  <wp:posOffset>185635</wp:posOffset>
                </wp:positionV>
                <wp:extent cx="304800" cy="304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BD2CB" id="Text Box 24" o:spid="_x0000_s1038" type="#_x0000_t202" style="position:absolute;left:0;text-align:left;margin-left:165.5pt;margin-top:14.6pt;width:24pt;height:2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" filled="f" stroked="f" strokeweight="3pt">
                <v:textbox>
                  <w:txbxContent>
                    <w:p w:rsidR="00F36756" w:rsidRPr="005B00BA" w:rsidRDefault="00F36756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BB89E2" wp14:editId="7FA57299">
                <wp:simplePos x="0" y="0"/>
                <wp:positionH relativeFrom="column">
                  <wp:posOffset>2398143</wp:posOffset>
                </wp:positionH>
                <wp:positionV relativeFrom="paragraph">
                  <wp:posOffset>309579</wp:posOffset>
                </wp:positionV>
                <wp:extent cx="2208363" cy="1138687"/>
                <wp:effectExtent l="19050" t="19050" r="20955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11386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50222" id="Rectangle 20" o:spid="_x0000_s1026" style="position:absolute;margin-left:188.85pt;margin-top:24.4pt;width:173.9pt;height:89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" filled="f" strokecolor="red" strokeweight="2.25pt"/>
            </w:pict>
          </mc:Fallback>
        </mc:AlternateContent>
      </w:r>
      <w:r w:rsidR="009B284B">
        <w:rPr>
          <w:noProof/>
          <w:sz w:val="24"/>
        </w:rPr>
        <w:drawing>
          <wp:inline distT="0" distB="0" distL="0" distR="0" wp14:anchorId="092A4D13" wp14:editId="36DB7E30">
            <wp:extent cx="3486637" cy="1943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1440C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4B" w:rsidRDefault="00F36756" w:rsidP="00F36756">
      <w:pPr>
        <w:pStyle w:val="Caption"/>
        <w:jc w:val="center"/>
      </w:pPr>
      <w:bookmarkStart w:id="12" w:name="_Toc4369154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6</w:t>
      </w:r>
      <w:bookmarkEnd w:id="12"/>
      <w:r>
        <w:fldChar w:fldCharType="end"/>
      </w:r>
    </w:p>
    <w:p w:rsidR="00964F1E" w:rsidRPr="00964F1E" w:rsidRDefault="00964F1E" w:rsidP="00964F1E"/>
    <w:p w:rsidR="0049783F" w:rsidRDefault="007354EB" w:rsidP="0049783F">
      <w:pPr>
        <w:rPr>
          <w:sz w:val="24"/>
        </w:rPr>
      </w:pPr>
      <w:r>
        <w:rPr>
          <w:b/>
          <w:sz w:val="24"/>
        </w:rPr>
        <w:t>Step 3</w:t>
      </w:r>
      <w:r w:rsidR="0049783F" w:rsidRPr="005B00BA">
        <w:rPr>
          <w:b/>
          <w:sz w:val="24"/>
        </w:rPr>
        <w:t>:</w:t>
      </w:r>
      <w:r w:rsidR="0049783F">
        <w:rPr>
          <w:sz w:val="24"/>
        </w:rPr>
        <w:t xml:space="preserve"> Fill the text fields.</w:t>
      </w:r>
    </w:p>
    <w:p w:rsidR="007354EB" w:rsidRDefault="0049783F" w:rsidP="007354EB">
      <w:pPr>
        <w:rPr>
          <w:sz w:val="24"/>
        </w:rPr>
      </w:pPr>
      <w:r>
        <w:rPr>
          <w:b/>
          <w:sz w:val="24"/>
        </w:rPr>
        <w:t xml:space="preserve">Step </w:t>
      </w:r>
      <w:r w:rsidR="007354EB">
        <w:rPr>
          <w:b/>
          <w:sz w:val="24"/>
        </w:rPr>
        <w:t>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“Submit” button to submit.</w:t>
      </w:r>
      <w:r w:rsidR="007354EB">
        <w:rPr>
          <w:sz w:val="24"/>
        </w:rPr>
        <w:t xml:space="preserve"> </w:t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“Close” button to close the menu.</w:t>
      </w:r>
    </w:p>
    <w:p w:rsidR="0097387E" w:rsidRDefault="0097387E" w:rsidP="007354EB">
      <w:pPr>
        <w:rPr>
          <w:sz w:val="24"/>
        </w:rPr>
      </w:pPr>
    </w:p>
    <w:p w:rsidR="00F36756" w:rsidRDefault="00F551AC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D84B854" wp14:editId="07A02D89">
                <wp:simplePos x="0" y="0"/>
                <wp:positionH relativeFrom="column">
                  <wp:posOffset>3666226</wp:posOffset>
                </wp:positionH>
                <wp:positionV relativeFrom="paragraph">
                  <wp:posOffset>1863305</wp:posOffset>
                </wp:positionV>
                <wp:extent cx="1043797" cy="724619"/>
                <wp:effectExtent l="0" t="0" r="4445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7246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53848" id="Rectangle 59" o:spid="_x0000_s1026" style="position:absolute;margin-left:288.7pt;margin-top:146.7pt;width:82.2pt;height:5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6FF8B08" wp14:editId="34857677">
                <wp:simplePos x="0" y="0"/>
                <wp:positionH relativeFrom="column">
                  <wp:posOffset>1716657</wp:posOffset>
                </wp:positionH>
                <wp:positionV relativeFrom="paragraph">
                  <wp:posOffset>1250829</wp:posOffset>
                </wp:positionV>
                <wp:extent cx="1086928" cy="1509623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8" cy="15096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9FCDA" id="Rectangle 58" o:spid="_x0000_s1026" style="position:absolute;margin-left:135.15pt;margin-top:98.5pt;width:85.6pt;height:118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" fillcolor="#d8d8d8 [2732]" stroked="f" strokeweight="1pt"/>
            </w:pict>
          </mc:Fallback>
        </mc:AlternateContent>
      </w:r>
      <w:r w:rsidR="007354E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1E94C9" wp14:editId="533ECFE4">
                <wp:simplePos x="0" y="0"/>
                <wp:positionH relativeFrom="column">
                  <wp:posOffset>2311568</wp:posOffset>
                </wp:positionH>
                <wp:positionV relativeFrom="paragraph">
                  <wp:posOffset>491705</wp:posOffset>
                </wp:positionV>
                <wp:extent cx="304800" cy="3048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94C9" id="Text Box 41" o:spid="_x0000_s1039" type="#_x0000_t202" style="position:absolute;left:0;text-align:left;margin-left:182pt;margin-top:38.7pt;width:24pt;height:2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" filled="f" stroked="f" strokeweight="3pt">
                <v:textbox>
                  <w:txbxContent>
                    <w:p w:rsidR="00F36756" w:rsidRPr="005B00BA" w:rsidRDefault="00F36756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354E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BA34D2" wp14:editId="218931B6">
                <wp:simplePos x="0" y="0"/>
                <wp:positionH relativeFrom="column">
                  <wp:posOffset>2561734</wp:posOffset>
                </wp:positionH>
                <wp:positionV relativeFrom="paragraph">
                  <wp:posOffset>698740</wp:posOffset>
                </wp:positionV>
                <wp:extent cx="424615" cy="120316"/>
                <wp:effectExtent l="19050" t="19050" r="33020" b="7048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2DA3E" id="Straight Arrow Connector 42" o:spid="_x0000_s1026" type="#_x0000_t32" style="position:absolute;margin-left:201.7pt;margin-top:55pt;width:33.45pt;height:9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" strokecolor="red" strokeweight="2.25pt">
                <v:stroke endarrow="block"/>
              </v:shape>
            </w:pict>
          </mc:Fallback>
        </mc:AlternateContent>
      </w:r>
      <w:r w:rsidR="007354EB">
        <w:rPr>
          <w:noProof/>
          <w:sz w:val="24"/>
        </w:rPr>
        <w:drawing>
          <wp:inline distT="0" distB="0" distL="0" distR="0" wp14:anchorId="2744C94B" wp14:editId="14EB023D">
            <wp:extent cx="4203032" cy="322816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14BDC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75" cy="32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B" w:rsidRDefault="00F36756" w:rsidP="00F36756">
      <w:pPr>
        <w:pStyle w:val="Caption"/>
        <w:jc w:val="center"/>
      </w:pPr>
      <w:bookmarkStart w:id="13" w:name="_Toc4369154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7</w:t>
      </w:r>
      <w:bookmarkEnd w:id="13"/>
      <w:r>
        <w:fldChar w:fldCharType="end"/>
      </w:r>
    </w:p>
    <w:p w:rsidR="00964F1E" w:rsidRPr="00964F1E" w:rsidRDefault="00964F1E" w:rsidP="00964F1E"/>
    <w:p w:rsidR="007354EB" w:rsidRDefault="007354EB" w:rsidP="007354EB">
      <w:pPr>
        <w:rPr>
          <w:sz w:val="24"/>
        </w:rPr>
      </w:pPr>
      <w:r>
        <w:rPr>
          <w:b/>
          <w:sz w:val="24"/>
        </w:rPr>
        <w:lastRenderedPageBreak/>
        <w:t>Step 6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“Change Room No.” button to change user room number. Then figure below will be display.</w:t>
      </w:r>
    </w:p>
    <w:p w:rsidR="0049783F" w:rsidRDefault="0049783F" w:rsidP="007354EB">
      <w:pPr>
        <w:rPr>
          <w:sz w:val="24"/>
        </w:rPr>
      </w:pPr>
    </w:p>
    <w:p w:rsidR="00F36756" w:rsidRDefault="007354EB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C19649" wp14:editId="1BAF23DF">
                <wp:simplePos x="0" y="0"/>
                <wp:positionH relativeFrom="margin">
                  <wp:posOffset>1981032</wp:posOffset>
                </wp:positionH>
                <wp:positionV relativeFrom="paragraph">
                  <wp:posOffset>796889</wp:posOffset>
                </wp:positionV>
                <wp:extent cx="304800" cy="304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19649" id="Text Box 48" o:spid="_x0000_s1040" type="#_x0000_t202" style="position:absolute;left:0;text-align:left;margin-left:156pt;margin-top:62.75pt;width:24pt;height:2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" filled="f" stroked="f" strokeweight="3pt">
                <v:textbox>
                  <w:txbxContent>
                    <w:p w:rsidR="00F36756" w:rsidRPr="005B00BA" w:rsidRDefault="00F36756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FFE214" wp14:editId="7B90D85A">
                <wp:simplePos x="0" y="0"/>
                <wp:positionH relativeFrom="column">
                  <wp:posOffset>2199736</wp:posOffset>
                </wp:positionH>
                <wp:positionV relativeFrom="paragraph">
                  <wp:posOffset>973814</wp:posOffset>
                </wp:positionV>
                <wp:extent cx="173666" cy="137005"/>
                <wp:effectExtent l="19050" t="19050" r="55245" b="5397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666" cy="1370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85D8" id="Straight Arrow Connector 47" o:spid="_x0000_s1026" type="#_x0000_t32" style="position:absolute;margin-left:173.2pt;margin-top:76.7pt;width:13.65pt;height:10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EC8F2A5" wp14:editId="7E11B12E">
                <wp:simplePos x="0" y="0"/>
                <wp:positionH relativeFrom="column">
                  <wp:posOffset>3079629</wp:posOffset>
                </wp:positionH>
                <wp:positionV relativeFrom="paragraph">
                  <wp:posOffset>1016947</wp:posOffset>
                </wp:positionV>
                <wp:extent cx="225773" cy="111389"/>
                <wp:effectExtent l="19050" t="19050" r="60325" b="412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73" cy="1113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2291E" id="Straight Arrow Connector 43" o:spid="_x0000_s1026" type="#_x0000_t32" style="position:absolute;margin-left:242.5pt;margin-top:80.05pt;width:17.8pt;height: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C71AB0" wp14:editId="7C5797D8">
                <wp:simplePos x="0" y="0"/>
                <wp:positionH relativeFrom="margin">
                  <wp:align>center</wp:align>
                </wp:positionH>
                <wp:positionV relativeFrom="paragraph">
                  <wp:posOffset>818875</wp:posOffset>
                </wp:positionV>
                <wp:extent cx="304800" cy="304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1AB0" id="Text Box 45" o:spid="_x0000_s1041" type="#_x0000_t202" style="position:absolute;left:0;text-align:left;margin-left:0;margin-top:64.5pt;width:24pt;height:24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" filled="f" stroked="f" strokeweight="3pt">
                <v:textbox>
                  <w:txbxContent>
                    <w:p w:rsidR="00F36756" w:rsidRPr="005B00BA" w:rsidRDefault="00F36756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69255E" wp14:editId="27CB5035">
                <wp:simplePos x="0" y="0"/>
                <wp:positionH relativeFrom="column">
                  <wp:posOffset>3559379</wp:posOffset>
                </wp:positionH>
                <wp:positionV relativeFrom="paragraph">
                  <wp:posOffset>220130</wp:posOffset>
                </wp:positionV>
                <wp:extent cx="304800" cy="3048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255E" id="Text Box 46" o:spid="_x0000_s1042" type="#_x0000_t202" style="position:absolute;left:0;text-align:left;margin-left:280.25pt;margin-top:17.35pt;width:24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" filled="f" stroked="f" strokeweight="3pt">
                <v:textbox>
                  <w:txbxContent>
                    <w:p w:rsidR="00F36756" w:rsidRPr="005B00BA" w:rsidRDefault="00F36756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DD0B88D" wp14:editId="0B44D503">
                <wp:simplePos x="0" y="0"/>
                <wp:positionH relativeFrom="column">
                  <wp:posOffset>3607326</wp:posOffset>
                </wp:positionH>
                <wp:positionV relativeFrom="paragraph">
                  <wp:posOffset>447604</wp:posOffset>
                </wp:positionV>
                <wp:extent cx="45719" cy="266664"/>
                <wp:effectExtent l="76200" t="19050" r="69215" b="3873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666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032C" id="Straight Arrow Connector 44" o:spid="_x0000_s1026" type="#_x0000_t32" style="position:absolute;margin-left:284.05pt;margin-top:35.25pt;width:3.6pt;height:21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9B284B">
        <w:rPr>
          <w:noProof/>
          <w:sz w:val="24"/>
        </w:rPr>
        <w:drawing>
          <wp:inline distT="0" distB="0" distL="0" distR="0" wp14:anchorId="6AAC9B1F" wp14:editId="7AC7D597">
            <wp:extent cx="2162477" cy="1428949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1498C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4B" w:rsidRDefault="00F36756" w:rsidP="00F36756">
      <w:pPr>
        <w:pStyle w:val="Caption"/>
        <w:jc w:val="center"/>
      </w:pPr>
      <w:bookmarkStart w:id="14" w:name="_Toc4369154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8</w:t>
      </w:r>
      <w:bookmarkEnd w:id="14"/>
      <w:r>
        <w:fldChar w:fldCharType="end"/>
      </w:r>
    </w:p>
    <w:p w:rsidR="00964F1E" w:rsidRPr="00964F1E" w:rsidRDefault="00964F1E" w:rsidP="00964F1E"/>
    <w:p w:rsidR="007354EB" w:rsidRDefault="007354EB" w:rsidP="007354EB">
      <w:pPr>
        <w:rPr>
          <w:sz w:val="24"/>
        </w:rPr>
      </w:pPr>
      <w:r>
        <w:rPr>
          <w:b/>
          <w:sz w:val="24"/>
        </w:rPr>
        <w:t>Step 7</w:t>
      </w:r>
      <w:r w:rsidRPr="005B00BA">
        <w:rPr>
          <w:b/>
          <w:sz w:val="24"/>
        </w:rPr>
        <w:t>:</w:t>
      </w:r>
      <w:r>
        <w:rPr>
          <w:sz w:val="24"/>
        </w:rPr>
        <w:t xml:space="preserve"> Select new room number.</w:t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“Change” button to save. </w:t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9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“Close” button to close the menu.</w:t>
      </w:r>
    </w:p>
    <w:p w:rsidR="007354EB" w:rsidRDefault="007354EB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Pr="009B284B" w:rsidRDefault="00F551AC" w:rsidP="0049783F">
      <w:pPr>
        <w:jc w:val="center"/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FB6EF2" w:rsidRDefault="00F551AC" w:rsidP="007265BD">
      <w:pPr>
        <w:pStyle w:val="Heading1"/>
      </w:pPr>
      <w:bookmarkStart w:id="15" w:name="_Toc436915389"/>
      <w:r>
        <w:lastRenderedPageBreak/>
        <w:t>Main Menu</w:t>
      </w:r>
      <w:bookmarkEnd w:id="15"/>
    </w:p>
    <w:p w:rsidR="00482A14" w:rsidRPr="00482A14" w:rsidRDefault="00482A14" w:rsidP="00482A14"/>
    <w:p w:rsidR="00F36756" w:rsidRDefault="00F551AC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5A002F" wp14:editId="1AC5EE82">
                <wp:simplePos x="0" y="0"/>
                <wp:positionH relativeFrom="margin">
                  <wp:posOffset>1972394</wp:posOffset>
                </wp:positionH>
                <wp:positionV relativeFrom="paragraph">
                  <wp:posOffset>1466491</wp:posOffset>
                </wp:positionV>
                <wp:extent cx="304800" cy="3048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F551A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A002F" id="Text Box 61" o:spid="_x0000_s1043" type="#_x0000_t202" style="position:absolute;left:0;text-align:left;margin-left:155.3pt;margin-top:115.45pt;width:24pt;height:24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" filled="f" stroked="f" strokeweight="3pt">
                <v:textbox>
                  <w:txbxContent>
                    <w:p w:rsidR="00F36756" w:rsidRPr="005B00BA" w:rsidRDefault="00F36756" w:rsidP="00F551A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65BA620" wp14:editId="7500FC9A">
                <wp:simplePos x="0" y="0"/>
                <wp:positionH relativeFrom="margin">
                  <wp:posOffset>2274318</wp:posOffset>
                </wp:positionH>
                <wp:positionV relativeFrom="paragraph">
                  <wp:posOffset>643470</wp:posOffset>
                </wp:positionV>
                <wp:extent cx="304800" cy="3048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F551A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BA620" id="Text Box 62" o:spid="_x0000_s1044" type="#_x0000_t202" style="position:absolute;left:0;text-align:left;margin-left:179.1pt;margin-top:50.65pt;width:24pt;height:2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" filled="f" stroked="f" strokeweight="3pt">
                <v:textbox>
                  <w:txbxContent>
                    <w:p w:rsidR="00F36756" w:rsidRPr="005B00BA" w:rsidRDefault="00F36756" w:rsidP="00F551A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E79E20" wp14:editId="6DAA06F7">
                <wp:simplePos x="0" y="0"/>
                <wp:positionH relativeFrom="column">
                  <wp:posOffset>1742357</wp:posOffset>
                </wp:positionH>
                <wp:positionV relativeFrom="paragraph">
                  <wp:posOffset>2009955</wp:posOffset>
                </wp:positionV>
                <wp:extent cx="388189" cy="146649"/>
                <wp:effectExtent l="0" t="0" r="0" b="63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16C9A" id="Rectangle 60" o:spid="_x0000_s1026" style="position:absolute;margin-left:137.2pt;margin-top:158.25pt;width:30.55pt;height:11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DA2DAA" wp14:editId="03169706">
                <wp:simplePos x="0" y="0"/>
                <wp:positionH relativeFrom="column">
                  <wp:posOffset>2234242</wp:posOffset>
                </wp:positionH>
                <wp:positionV relativeFrom="paragraph">
                  <wp:posOffset>1626452</wp:posOffset>
                </wp:positionV>
                <wp:extent cx="285809" cy="45719"/>
                <wp:effectExtent l="0" t="76200" r="0" b="8826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80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58367" id="Straight Arrow Connector 51" o:spid="_x0000_s1026" type="#_x0000_t32" style="position:absolute;margin-left:175.9pt;margin-top:128.05pt;width:22.5pt;height:3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AC6081" wp14:editId="33FEE57F">
                <wp:simplePos x="0" y="0"/>
                <wp:positionH relativeFrom="column">
                  <wp:posOffset>2518410</wp:posOffset>
                </wp:positionH>
                <wp:positionV relativeFrom="paragraph">
                  <wp:posOffset>844286</wp:posOffset>
                </wp:positionV>
                <wp:extent cx="1906438" cy="715992"/>
                <wp:effectExtent l="19050" t="19050" r="17780" b="273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438" cy="7159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F7CAF" id="Rectangle 50" o:spid="_x0000_s1026" style="position:absolute;margin-left:198.3pt;margin-top:66.5pt;width:150.1pt;height:56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54B6FF32" wp14:editId="0B68F4A3">
            <wp:extent cx="3761117" cy="24657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F0948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62" cy="246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AC" w:rsidRDefault="00F36756" w:rsidP="00F36756">
      <w:pPr>
        <w:pStyle w:val="Caption"/>
        <w:jc w:val="center"/>
      </w:pPr>
      <w:bookmarkStart w:id="16" w:name="_Toc4369154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9</w:t>
      </w:r>
      <w:bookmarkEnd w:id="16"/>
      <w:r>
        <w:fldChar w:fldCharType="end"/>
      </w:r>
    </w:p>
    <w:p w:rsidR="00964F1E" w:rsidRPr="00964F1E" w:rsidRDefault="00964F1E" w:rsidP="00964F1E"/>
    <w:p w:rsidR="00F551AC" w:rsidRDefault="00F551AC" w:rsidP="00F551AC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Select the item.</w:t>
      </w:r>
    </w:p>
    <w:p w:rsidR="00F551AC" w:rsidRDefault="00F551AC" w:rsidP="00F551AC">
      <w:pPr>
        <w:rPr>
          <w:sz w:val="24"/>
        </w:rPr>
      </w:pPr>
      <w:r>
        <w:rPr>
          <w:b/>
          <w:sz w:val="24"/>
        </w:rPr>
        <w:t>Step 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“Submit” button to go to the main menu page. </w:t>
      </w:r>
    </w:p>
    <w:p w:rsidR="00F551AC" w:rsidRPr="00F551AC" w:rsidRDefault="00F551AC" w:rsidP="00F551AC">
      <w:pPr>
        <w:jc w:val="center"/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7265BD">
      <w:pPr>
        <w:pStyle w:val="Heading1"/>
      </w:pPr>
      <w:bookmarkStart w:id="17" w:name="_Toc436915390"/>
      <w:r w:rsidRPr="00FB6EF2">
        <w:lastRenderedPageBreak/>
        <w:t>Patient Management System</w:t>
      </w:r>
      <w:bookmarkEnd w:id="17"/>
    </w:p>
    <w:p w:rsidR="00482A14" w:rsidRPr="00482A14" w:rsidRDefault="00482A14" w:rsidP="00482A14"/>
    <w:p w:rsidR="00F36756" w:rsidRDefault="0097387E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47DD207" wp14:editId="79EF34F3">
                <wp:simplePos x="0" y="0"/>
                <wp:positionH relativeFrom="margin">
                  <wp:posOffset>1342133</wp:posOffset>
                </wp:positionH>
                <wp:positionV relativeFrom="paragraph">
                  <wp:posOffset>1330865</wp:posOffset>
                </wp:positionV>
                <wp:extent cx="304800" cy="30480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DD207" id="Text Box 118" o:spid="_x0000_s1045" type="#_x0000_t202" style="position:absolute;left:0;text-align:left;margin-left:105.7pt;margin-top:104.8pt;width:24pt;height:24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" filled="f" stroked="f" strokeweight="3pt">
                <v:textbox>
                  <w:txbxContent>
                    <w:p w:rsidR="00F36756" w:rsidRPr="005B00BA" w:rsidRDefault="00F36756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8CF4962" wp14:editId="733F1F39">
                <wp:simplePos x="0" y="0"/>
                <wp:positionH relativeFrom="column">
                  <wp:posOffset>1353820</wp:posOffset>
                </wp:positionH>
                <wp:positionV relativeFrom="paragraph">
                  <wp:posOffset>1342066</wp:posOffset>
                </wp:positionV>
                <wp:extent cx="776174" cy="775862"/>
                <wp:effectExtent l="19050" t="19050" r="24130" b="2476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6402F" id="Rectangle 119" o:spid="_x0000_s1026" style="position:absolute;margin-left:106.6pt;margin-top:105.65pt;width:61.1pt;height:61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579DB9C1" wp14:editId="58EBF841">
            <wp:extent cx="3346273" cy="3245767"/>
            <wp:effectExtent l="0" t="0" r="698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7E" w:rsidRDefault="00F36756" w:rsidP="00F36756">
      <w:pPr>
        <w:pStyle w:val="Caption"/>
        <w:jc w:val="center"/>
      </w:pPr>
      <w:bookmarkStart w:id="18" w:name="_Toc4369154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10</w:t>
      </w:r>
      <w:bookmarkEnd w:id="18"/>
      <w:r>
        <w:fldChar w:fldCharType="end"/>
      </w:r>
    </w:p>
    <w:p w:rsidR="00964F1E" w:rsidRPr="00964F1E" w:rsidRDefault="00964F1E" w:rsidP="00964F1E"/>
    <w:p w:rsidR="004A5DE1" w:rsidRDefault="004A5DE1" w:rsidP="004A5DE1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“Patient Management System” button.</w:t>
      </w:r>
    </w:p>
    <w:p w:rsidR="00F36756" w:rsidRDefault="00EA6AEF" w:rsidP="00F36756">
      <w:pPr>
        <w:keepNext/>
        <w:jc w:val="center"/>
      </w:pPr>
      <w:r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F9FB8F7" wp14:editId="5D87D663">
                <wp:simplePos x="0" y="0"/>
                <wp:positionH relativeFrom="column">
                  <wp:posOffset>105153</wp:posOffset>
                </wp:positionH>
                <wp:positionV relativeFrom="paragraph">
                  <wp:posOffset>1268294</wp:posOffset>
                </wp:positionV>
                <wp:extent cx="258792" cy="267419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EA6AE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FB8F7" id="Text Box 174" o:spid="_x0000_s1046" type="#_x0000_t202" style="position:absolute;left:0;text-align:left;margin-left:8.3pt;margin-top:99.85pt;width:20.4pt;height:21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" filled="f" stroked="f" strokeweight=".5pt">
                <v:textbox>
                  <w:txbxContent>
                    <w:p w:rsidR="00F36756" w:rsidRPr="009F1524" w:rsidRDefault="00F36756" w:rsidP="00EA6AE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F387B24" wp14:editId="74D8F27C">
                <wp:simplePos x="0" y="0"/>
                <wp:positionH relativeFrom="column">
                  <wp:posOffset>327545</wp:posOffset>
                </wp:positionH>
                <wp:positionV relativeFrom="paragraph">
                  <wp:posOffset>1016805</wp:posOffset>
                </wp:positionV>
                <wp:extent cx="81887" cy="272955"/>
                <wp:effectExtent l="38100" t="38100" r="52070" b="13335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87" cy="2729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A44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3" o:spid="_x0000_s1026" type="#_x0000_t32" style="position:absolute;margin-left:25.8pt;margin-top:80.05pt;width:6.45pt;height:21.5pt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1DB7A27" wp14:editId="1BEA14CB">
                <wp:simplePos x="0" y="0"/>
                <wp:positionH relativeFrom="column">
                  <wp:posOffset>552091</wp:posOffset>
                </wp:positionH>
                <wp:positionV relativeFrom="paragraph">
                  <wp:posOffset>1465220</wp:posOffset>
                </wp:positionV>
                <wp:extent cx="258792" cy="267419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B7A27" id="Text Box 150" o:spid="_x0000_s1047" type="#_x0000_t202" style="position:absolute;left:0;text-align:left;margin-left:43.45pt;margin-top:115.35pt;width:20.4pt;height:21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" filled="f" stroked="f" strokeweight=".5pt">
                <v:textbox>
                  <w:txbxContent>
                    <w:p w:rsidR="00F36756" w:rsidRPr="009F1524" w:rsidRDefault="00F36756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E2C756D" wp14:editId="0AA1D3F5">
                <wp:simplePos x="0" y="0"/>
                <wp:positionH relativeFrom="column">
                  <wp:posOffset>4779034</wp:posOffset>
                </wp:positionH>
                <wp:positionV relativeFrom="paragraph">
                  <wp:posOffset>714807</wp:posOffset>
                </wp:positionV>
                <wp:extent cx="258792" cy="267419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C756D" id="Text Box 149" o:spid="_x0000_s1048" type="#_x0000_t202" style="position:absolute;left:0;text-align:left;margin-left:376.3pt;margin-top:56.3pt;width:20.4pt;height:21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" filled="f" stroked="f" strokeweight=".5pt">
                <v:textbox>
                  <w:txbxContent>
                    <w:p w:rsidR="00F36756" w:rsidRPr="009F1524" w:rsidRDefault="00F36756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D4D0D21" wp14:editId="0FFDB4DC">
                <wp:simplePos x="0" y="0"/>
                <wp:positionH relativeFrom="column">
                  <wp:posOffset>393736</wp:posOffset>
                </wp:positionH>
                <wp:positionV relativeFrom="paragraph">
                  <wp:posOffset>435035</wp:posOffset>
                </wp:positionV>
                <wp:extent cx="258792" cy="267419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D0D21" id="Text Box 148" o:spid="_x0000_s1049" type="#_x0000_t202" style="position:absolute;left:0;text-align:left;margin-left:31pt;margin-top:34.25pt;width:20.4pt;height:21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" filled="f" stroked="f" strokeweight=".5pt">
                <v:textbox>
                  <w:txbxContent>
                    <w:p w:rsidR="00F36756" w:rsidRPr="009F1524" w:rsidRDefault="00F36756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31017CB" wp14:editId="6B6D7F3D">
                <wp:simplePos x="0" y="0"/>
                <wp:positionH relativeFrom="column">
                  <wp:posOffset>4249803</wp:posOffset>
                </wp:positionH>
                <wp:positionV relativeFrom="paragraph">
                  <wp:posOffset>728597</wp:posOffset>
                </wp:positionV>
                <wp:extent cx="542925" cy="103517"/>
                <wp:effectExtent l="0" t="76200" r="9525" b="2984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FEB8" id="Straight Arrow Connector 147" o:spid="_x0000_s1026" type="#_x0000_t32" style="position:absolute;margin-left:334.65pt;margin-top:57.35pt;width:42.75pt;height:8.15pt;flip:x y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" strokecolor="red" strokeweight="2.25pt">
                <v:stroke endarrow="block"/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2B745B6" wp14:editId="2BFA4F61">
                <wp:simplePos x="0" y="0"/>
                <wp:positionH relativeFrom="column">
                  <wp:posOffset>327803</wp:posOffset>
                </wp:positionH>
                <wp:positionV relativeFrom="paragraph">
                  <wp:posOffset>231415</wp:posOffset>
                </wp:positionV>
                <wp:extent cx="542925" cy="103517"/>
                <wp:effectExtent l="0" t="76200" r="9525" b="2984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6180A" id="Straight Arrow Connector 145" o:spid="_x0000_s1026" type="#_x0000_t32" style="position:absolute;margin-left:25.8pt;margin-top:18.2pt;width:42.75pt;height:8.15pt;flip:x y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CC4042C" wp14:editId="46E0CDD9">
                <wp:simplePos x="0" y="0"/>
                <wp:positionH relativeFrom="column">
                  <wp:posOffset>845376</wp:posOffset>
                </wp:positionH>
                <wp:positionV relativeFrom="paragraph">
                  <wp:posOffset>222417</wp:posOffset>
                </wp:positionV>
                <wp:extent cx="258792" cy="267419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9F1524"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4042C" id="Text Box 146" o:spid="_x0000_s1050" type="#_x0000_t202" style="position:absolute;left:0;text-align:left;margin-left:66.55pt;margin-top:17.5pt;width:20.4pt;height:21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" filled="f" stroked="f" strokeweight=".5pt">
                <v:textbox>
                  <w:txbxContent>
                    <w:p w:rsidR="00F36756" w:rsidRPr="009F1524" w:rsidRDefault="00F36756">
                      <w:pPr>
                        <w:rPr>
                          <w:b/>
                          <w:color w:val="FF0000"/>
                        </w:rPr>
                      </w:pPr>
                      <w:r w:rsidRPr="009F1524"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69A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945CAB6" wp14:editId="457E6988">
                <wp:simplePos x="0" y="0"/>
                <wp:positionH relativeFrom="column">
                  <wp:posOffset>741872</wp:posOffset>
                </wp:positionH>
                <wp:positionV relativeFrom="paragraph">
                  <wp:posOffset>981914</wp:posOffset>
                </wp:positionV>
                <wp:extent cx="4088920" cy="1846053"/>
                <wp:effectExtent l="19050" t="19050" r="26035" b="2095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920" cy="18460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89BC8" id="Rectangle 144" o:spid="_x0000_s1026" style="position:absolute;margin-left:58.4pt;margin-top:77.3pt;width:321.95pt;height:145.3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" filled="f" strokecolor="red" strokeweight="2.25pt"/>
            </w:pict>
          </mc:Fallback>
        </mc:AlternateContent>
      </w:r>
      <w:r w:rsidR="00C569A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DA34FD7" wp14:editId="1D3A9EE2">
                <wp:simplePos x="0" y="0"/>
                <wp:positionH relativeFrom="column">
                  <wp:posOffset>120770</wp:posOffset>
                </wp:positionH>
                <wp:positionV relativeFrom="paragraph">
                  <wp:posOffset>421197</wp:posOffset>
                </wp:positionV>
                <wp:extent cx="3881887" cy="344960"/>
                <wp:effectExtent l="19050" t="19050" r="23495" b="1714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7" cy="344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AEAFA" id="Rectangle 143" o:spid="_x0000_s1026" style="position:absolute;margin-left:9.5pt;margin-top:33.15pt;width:305.65pt;height:27.1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" filled="f" strokecolor="red" strokeweight="2.25pt"/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6CEE0B48" wp14:editId="0333B86E">
            <wp:extent cx="5943600" cy="2914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5089C2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7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1ED" w:rsidRDefault="00F36756" w:rsidP="00F36756">
      <w:pPr>
        <w:pStyle w:val="Caption"/>
        <w:jc w:val="center"/>
        <w:rPr>
          <w:sz w:val="24"/>
        </w:rPr>
      </w:pPr>
      <w:bookmarkStart w:id="19" w:name="_Toc4369154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11</w:t>
      </w:r>
      <w:bookmarkEnd w:id="19"/>
      <w:r>
        <w:fldChar w:fldCharType="end"/>
      </w:r>
    </w:p>
    <w:p w:rsidR="00F36756" w:rsidRDefault="009F1524" w:rsidP="00F36756">
      <w:pPr>
        <w:keepNext/>
      </w:pPr>
      <w:r w:rsidRPr="009F1524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236FD65" wp14:editId="42A3F6B1">
                <wp:simplePos x="0" y="0"/>
                <wp:positionH relativeFrom="column">
                  <wp:posOffset>1725996</wp:posOffset>
                </wp:positionH>
                <wp:positionV relativeFrom="paragraph">
                  <wp:posOffset>1698777</wp:posOffset>
                </wp:positionV>
                <wp:extent cx="258445" cy="26733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6FD65" id="Text Box 153" o:spid="_x0000_s1051" type="#_x0000_t202" style="position:absolute;margin-left:135.9pt;margin-top:133.75pt;width:20.35pt;height:21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F1524">
        <w:rPr>
          <w:sz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73BBD8B" wp14:editId="39E33DC9">
                <wp:simplePos x="0" y="0"/>
                <wp:positionH relativeFrom="column">
                  <wp:posOffset>1196407</wp:posOffset>
                </wp:positionH>
                <wp:positionV relativeFrom="paragraph">
                  <wp:posOffset>1658155</wp:posOffset>
                </wp:positionV>
                <wp:extent cx="542925" cy="103505"/>
                <wp:effectExtent l="0" t="76200" r="9525" b="2984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8B4A" id="Straight Arrow Connector 152" o:spid="_x0000_s1026" type="#_x0000_t32" style="position:absolute;margin-left:94.2pt;margin-top:130.55pt;width:42.75pt;height:8.15pt;flip:x y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9F1524">
        <w:rPr>
          <w:sz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DC61C03" wp14:editId="142D90AF">
                <wp:simplePos x="0" y="0"/>
                <wp:positionH relativeFrom="column">
                  <wp:posOffset>124498</wp:posOffset>
                </wp:positionH>
                <wp:positionV relativeFrom="paragraph">
                  <wp:posOffset>342938</wp:posOffset>
                </wp:positionV>
                <wp:extent cx="258445" cy="267335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61C03" id="Text Box 154" o:spid="_x0000_s1052" type="#_x0000_t202" style="position:absolute;margin-left:9.8pt;margin-top:27pt;width:20.35pt;height:21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" filled="f" stroked="f" strokeweight=".5pt">
                <v:textbox>
                  <w:txbxContent>
                    <w:p w:rsidR="00F36756" w:rsidRPr="009F1524" w:rsidRDefault="00F36756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F1524">
        <w:rPr>
          <w:sz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3144B23" wp14:editId="2C935515">
                <wp:simplePos x="0" y="0"/>
                <wp:positionH relativeFrom="margin">
                  <wp:posOffset>122830</wp:posOffset>
                </wp:positionH>
                <wp:positionV relativeFrom="paragraph">
                  <wp:posOffset>136478</wp:posOffset>
                </wp:positionV>
                <wp:extent cx="5786651" cy="1323832"/>
                <wp:effectExtent l="19050" t="19050" r="24130" b="1016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651" cy="1323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61CF3" id="Rectangle 151" o:spid="_x0000_s1026" style="position:absolute;margin-left:9.65pt;margin-top:10.75pt;width:455.65pt;height:104.2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2B33D887" wp14:editId="7F067AF8">
            <wp:extent cx="5943600" cy="1920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50F7A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</w:pPr>
      <w:bookmarkStart w:id="20" w:name="_Toc4369154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12</w:t>
      </w:r>
      <w:bookmarkEnd w:id="20"/>
      <w:r>
        <w:fldChar w:fldCharType="end"/>
      </w:r>
    </w:p>
    <w:p w:rsidR="00964F1E" w:rsidRPr="00964F1E" w:rsidRDefault="00964F1E" w:rsidP="00964F1E"/>
    <w:p w:rsidR="002D6E25" w:rsidRDefault="002D6E25" w:rsidP="002D6E2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6A88AAF" wp14:editId="7ADD2886">
                <wp:simplePos x="0" y="0"/>
                <wp:positionH relativeFrom="column">
                  <wp:posOffset>123825</wp:posOffset>
                </wp:positionH>
                <wp:positionV relativeFrom="paragraph">
                  <wp:posOffset>512445</wp:posOffset>
                </wp:positionV>
                <wp:extent cx="657225" cy="85725"/>
                <wp:effectExtent l="0" t="0" r="9525" b="9525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C41EB" id="Rectangle 352" o:spid="_x0000_s1026" style="position:absolute;margin-left:9.75pt;margin-top:40.35pt;width:51.75pt;height:6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688B6D" wp14:editId="72B99A0E">
            <wp:extent cx="5943600" cy="93345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03C71E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62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56" w:rsidRDefault="002D6E25" w:rsidP="002D6E25">
      <w:pPr>
        <w:pStyle w:val="Caption"/>
        <w:jc w:val="center"/>
      </w:pPr>
      <w:bookmarkStart w:id="21" w:name="_Toc4369154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13</w:t>
      </w:r>
      <w:bookmarkEnd w:id="21"/>
      <w:r>
        <w:fldChar w:fldCharType="end"/>
      </w:r>
    </w:p>
    <w:p w:rsidR="002D6E25" w:rsidRDefault="002D6E25" w:rsidP="002D6E25"/>
    <w:p w:rsidR="002D6E25" w:rsidRDefault="002D6E25" w:rsidP="002D6E25">
      <w:pPr>
        <w:rPr>
          <w:sz w:val="24"/>
        </w:rPr>
      </w:pPr>
      <w:r>
        <w:rPr>
          <w:b/>
          <w:sz w:val="24"/>
        </w:rPr>
        <w:t>Step 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Registration</w:t>
      </w:r>
      <w:r>
        <w:rPr>
          <w:sz w:val="24"/>
        </w:rPr>
        <w:t xml:space="preserve">” </w:t>
      </w:r>
      <w:r>
        <w:rPr>
          <w:sz w:val="24"/>
        </w:rPr>
        <w:t>menu bar to do the patient registration</w:t>
      </w:r>
      <w:r>
        <w:rPr>
          <w:sz w:val="24"/>
        </w:rPr>
        <w:t>.</w:t>
      </w:r>
    </w:p>
    <w:p w:rsidR="002D6E25" w:rsidRDefault="002D6E25" w:rsidP="002D6E25">
      <w:pPr>
        <w:rPr>
          <w:sz w:val="24"/>
        </w:rPr>
      </w:pPr>
      <w:r>
        <w:rPr>
          <w:b/>
          <w:sz w:val="24"/>
        </w:rPr>
        <w:t>Step 3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2D6E25" w:rsidRDefault="002D6E25" w:rsidP="002D6E25">
      <w:pPr>
        <w:rPr>
          <w:sz w:val="24"/>
        </w:rPr>
      </w:pPr>
      <w:r>
        <w:rPr>
          <w:b/>
          <w:sz w:val="24"/>
        </w:rPr>
        <w:t>Step 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Search</w:t>
      </w:r>
      <w:r>
        <w:rPr>
          <w:sz w:val="24"/>
        </w:rPr>
        <w:t>” button</w:t>
      </w:r>
      <w:r>
        <w:rPr>
          <w:sz w:val="24"/>
        </w:rPr>
        <w:t xml:space="preserve"> to search patient details</w:t>
      </w:r>
      <w:r>
        <w:rPr>
          <w:sz w:val="24"/>
        </w:rPr>
        <w:t>.</w:t>
      </w:r>
    </w:p>
    <w:p w:rsidR="002D6E25" w:rsidRDefault="002D6E25" w:rsidP="002D6E25">
      <w:pPr>
        <w:rPr>
          <w:sz w:val="24"/>
        </w:rPr>
      </w:pPr>
      <w:r>
        <w:rPr>
          <w:b/>
          <w:sz w:val="24"/>
        </w:rPr>
        <w:t>Step 5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2D6E25" w:rsidRDefault="002D6E25" w:rsidP="002D6E25">
      <w:pPr>
        <w:rPr>
          <w:sz w:val="24"/>
        </w:rPr>
      </w:pPr>
      <w:r>
        <w:rPr>
          <w:b/>
          <w:sz w:val="24"/>
        </w:rPr>
        <w:t>Step 6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Register</w:t>
      </w:r>
      <w:r>
        <w:rPr>
          <w:sz w:val="24"/>
        </w:rPr>
        <w:t>” button</w:t>
      </w:r>
      <w:r>
        <w:rPr>
          <w:sz w:val="24"/>
        </w:rPr>
        <w:t xml:space="preserve"> to register patient</w:t>
      </w:r>
      <w:r>
        <w:rPr>
          <w:sz w:val="24"/>
        </w:rPr>
        <w:t>.</w:t>
      </w:r>
    </w:p>
    <w:p w:rsidR="002D6E25" w:rsidRDefault="002D6E25" w:rsidP="002D6E25">
      <w:pPr>
        <w:rPr>
          <w:sz w:val="24"/>
        </w:rPr>
      </w:pPr>
      <w:r>
        <w:rPr>
          <w:b/>
          <w:sz w:val="24"/>
        </w:rPr>
        <w:t>Step 7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“List of Queue</w:t>
      </w:r>
      <w:r>
        <w:rPr>
          <w:sz w:val="24"/>
        </w:rPr>
        <w:t>” button</w:t>
      </w:r>
      <w:r>
        <w:rPr>
          <w:sz w:val="24"/>
        </w:rPr>
        <w:t xml:space="preserve"> </w:t>
      </w:r>
      <w:r w:rsidR="000214BD">
        <w:rPr>
          <w:sz w:val="24"/>
        </w:rPr>
        <w:t>to the</w:t>
      </w:r>
      <w:r>
        <w:rPr>
          <w:sz w:val="24"/>
        </w:rPr>
        <w:t xml:space="preserve"> patient in register list</w:t>
      </w:r>
      <w:r>
        <w:rPr>
          <w:sz w:val="24"/>
        </w:rPr>
        <w:t>.</w:t>
      </w:r>
      <w:r>
        <w:rPr>
          <w:sz w:val="24"/>
        </w:rPr>
        <w:t xml:space="preserve"> </w:t>
      </w:r>
    </w:p>
    <w:p w:rsidR="002D6E25" w:rsidRDefault="002D6E25" w:rsidP="002D6E25">
      <w:pPr>
        <w:rPr>
          <w:sz w:val="24"/>
        </w:rPr>
      </w:pPr>
    </w:p>
    <w:p w:rsidR="002D6E25" w:rsidRPr="002D6E25" w:rsidRDefault="002D6E25" w:rsidP="002D6E25"/>
    <w:p w:rsidR="00F36756" w:rsidRDefault="00832B42" w:rsidP="00F36756">
      <w:pPr>
        <w:keepNext/>
      </w:pPr>
      <w:r w:rsidRPr="00EA6AEF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557F389" wp14:editId="2A26B0B4">
                <wp:simplePos x="0" y="0"/>
                <wp:positionH relativeFrom="column">
                  <wp:posOffset>876300</wp:posOffset>
                </wp:positionH>
                <wp:positionV relativeFrom="paragraph">
                  <wp:posOffset>224790</wp:posOffset>
                </wp:positionV>
                <wp:extent cx="542925" cy="103505"/>
                <wp:effectExtent l="0" t="76200" r="9525" b="2984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A40BD" id="Straight Arrow Connector 199" o:spid="_x0000_s1026" type="#_x0000_t32" style="position:absolute;margin-left:69pt;margin-top:17.7pt;width:42.75pt;height:8.15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955AC61" wp14:editId="56C2C78C">
                <wp:simplePos x="0" y="0"/>
                <wp:positionH relativeFrom="column">
                  <wp:posOffset>1405890</wp:posOffset>
                </wp:positionH>
                <wp:positionV relativeFrom="paragraph">
                  <wp:posOffset>265430</wp:posOffset>
                </wp:positionV>
                <wp:extent cx="258445" cy="26733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EA6AE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5AC61" id="Text Box 200" o:spid="_x0000_s1053" type="#_x0000_t202" style="position:absolute;margin-left:110.7pt;margin-top:20.9pt;width:20.35pt;height:21.05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EA6AE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A6AEF"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96E3C8D" wp14:editId="651595E8">
                <wp:simplePos x="0" y="0"/>
                <wp:positionH relativeFrom="column">
                  <wp:posOffset>133985</wp:posOffset>
                </wp:positionH>
                <wp:positionV relativeFrom="paragraph">
                  <wp:posOffset>464820</wp:posOffset>
                </wp:positionV>
                <wp:extent cx="258445" cy="26733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EA6AE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E3C8D" id="Text Box 203" o:spid="_x0000_s1054" type="#_x0000_t202" style="position:absolute;margin-left:10.55pt;margin-top:36.6pt;width:20.35pt;height:21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" filled="f" stroked="f" strokeweight=".5pt">
                <v:textbox>
                  <w:txbxContent>
                    <w:p w:rsidR="00F36756" w:rsidRPr="009F1524" w:rsidRDefault="00F36756" w:rsidP="00EA6AE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A6AEF"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824D753" wp14:editId="0865502A">
                <wp:simplePos x="0" y="0"/>
                <wp:positionH relativeFrom="margin">
                  <wp:posOffset>381000</wp:posOffset>
                </wp:positionH>
                <wp:positionV relativeFrom="paragraph">
                  <wp:posOffset>434340</wp:posOffset>
                </wp:positionV>
                <wp:extent cx="5019675" cy="1885950"/>
                <wp:effectExtent l="19050" t="19050" r="28575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1885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7B46C" id="Rectangle 201" o:spid="_x0000_s1026" style="position:absolute;margin-left:30pt;margin-top:34.2pt;width:395.25pt;height:148.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31C119E6" wp14:editId="580B60B3">
            <wp:extent cx="5943600" cy="23812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501A8E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0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</w:pPr>
      <w:bookmarkStart w:id="22" w:name="_Toc4369154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14</w:t>
      </w:r>
      <w:bookmarkEnd w:id="22"/>
      <w:r>
        <w:fldChar w:fldCharType="end"/>
      </w:r>
    </w:p>
    <w:p w:rsidR="00F36756" w:rsidRPr="00F36756" w:rsidRDefault="00F36756" w:rsidP="00F36756"/>
    <w:p w:rsidR="00F36756" w:rsidRDefault="00832B42" w:rsidP="00F36756">
      <w:pPr>
        <w:keepNext/>
      </w:pP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7898C31" wp14:editId="02D4137D">
                <wp:simplePos x="0" y="0"/>
                <wp:positionH relativeFrom="column">
                  <wp:posOffset>2571749</wp:posOffset>
                </wp:positionH>
                <wp:positionV relativeFrom="paragraph">
                  <wp:posOffset>1744344</wp:posOffset>
                </wp:positionV>
                <wp:extent cx="619125" cy="66675"/>
                <wp:effectExtent l="0" t="95250" r="9525" b="6667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66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74B2C" id="Straight Arrow Connector 208" o:spid="_x0000_s1026" type="#_x0000_t32" style="position:absolute;margin-left:202.5pt;margin-top:137.35pt;width:48.75pt;height:5.25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CFC542A" wp14:editId="17359A1E">
                <wp:simplePos x="0" y="0"/>
                <wp:positionH relativeFrom="column">
                  <wp:posOffset>3152775</wp:posOffset>
                </wp:positionH>
                <wp:positionV relativeFrom="paragraph">
                  <wp:posOffset>1715770</wp:posOffset>
                </wp:positionV>
                <wp:extent cx="333375" cy="26733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C542A" id="Text Box 209" o:spid="_x0000_s1055" type="#_x0000_t202" style="position:absolute;margin-left:248.25pt;margin-top:135.1pt;width:26.25pt;height:21.05pt;z-index:25194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E66269E" wp14:editId="2FE484AB">
                <wp:simplePos x="0" y="0"/>
                <wp:positionH relativeFrom="margin">
                  <wp:posOffset>76200</wp:posOffset>
                </wp:positionH>
                <wp:positionV relativeFrom="paragraph">
                  <wp:posOffset>163194</wp:posOffset>
                </wp:positionV>
                <wp:extent cx="5724525" cy="1400175"/>
                <wp:effectExtent l="19050" t="19050" r="28575" b="2857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1400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4B792" id="Rectangle 207" o:spid="_x0000_s1026" style="position:absolute;margin-left:6pt;margin-top:12.85pt;width:450.75pt;height:110.2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6CC264F7" wp14:editId="78A8578E">
            <wp:extent cx="5943600" cy="19812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50788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</w:pPr>
      <w:bookmarkStart w:id="23" w:name="_Toc4369154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15</w:t>
      </w:r>
      <w:bookmarkEnd w:id="23"/>
      <w:r>
        <w:fldChar w:fldCharType="end"/>
      </w:r>
    </w:p>
    <w:p w:rsidR="00964F1E" w:rsidRPr="00964F1E" w:rsidRDefault="00964F1E" w:rsidP="00964F1E"/>
    <w:p w:rsidR="000214BD" w:rsidRDefault="000214BD" w:rsidP="000214BD">
      <w:pPr>
        <w:rPr>
          <w:sz w:val="24"/>
        </w:rPr>
      </w:pPr>
      <w:r>
        <w:rPr>
          <w:b/>
          <w:sz w:val="24"/>
        </w:rPr>
        <w:t>Step 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Patient Master Index</w:t>
      </w:r>
      <w:r>
        <w:rPr>
          <w:sz w:val="24"/>
        </w:rPr>
        <w:t>” m</w:t>
      </w:r>
      <w:r>
        <w:rPr>
          <w:sz w:val="24"/>
        </w:rPr>
        <w:t>enu bar</w:t>
      </w:r>
      <w:r>
        <w:rPr>
          <w:sz w:val="24"/>
        </w:rPr>
        <w:t>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9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>Step 10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</w:t>
      </w:r>
      <w:r>
        <w:rPr>
          <w:sz w:val="24"/>
        </w:rPr>
        <w:t>ave</w:t>
      </w:r>
      <w:r>
        <w:rPr>
          <w:sz w:val="24"/>
        </w:rPr>
        <w:t xml:space="preserve">” button to </w:t>
      </w:r>
      <w:r>
        <w:rPr>
          <w:sz w:val="24"/>
        </w:rPr>
        <w:t>save</w:t>
      </w:r>
      <w:r>
        <w:rPr>
          <w:sz w:val="24"/>
        </w:rPr>
        <w:t xml:space="preserve"> patient details.</w:t>
      </w:r>
    </w:p>
    <w:p w:rsidR="00F36756" w:rsidRDefault="00832B42" w:rsidP="00F36756">
      <w:pPr>
        <w:keepNext/>
        <w:jc w:val="center"/>
      </w:pPr>
      <w:r w:rsidRPr="00832B42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D33DE4A" wp14:editId="79E3B8E3">
                <wp:simplePos x="0" y="0"/>
                <wp:positionH relativeFrom="column">
                  <wp:posOffset>1419860</wp:posOffset>
                </wp:positionH>
                <wp:positionV relativeFrom="paragraph">
                  <wp:posOffset>2715260</wp:posOffset>
                </wp:positionV>
                <wp:extent cx="333375" cy="26733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3DE4A" id="Text Box 215" o:spid="_x0000_s1056" type="#_x0000_t202" style="position:absolute;left:0;text-align:left;margin-left:111.8pt;margin-top:213.8pt;width:26.25pt;height:21.05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038CDFC" wp14:editId="0E42F738">
                <wp:simplePos x="0" y="0"/>
                <wp:positionH relativeFrom="column">
                  <wp:posOffset>942975</wp:posOffset>
                </wp:positionH>
                <wp:positionV relativeFrom="paragraph">
                  <wp:posOffset>2505074</wp:posOffset>
                </wp:positionV>
                <wp:extent cx="533400" cy="247650"/>
                <wp:effectExtent l="38100" t="38100" r="19050" b="190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BF63" id="Straight Arrow Connector 214" o:spid="_x0000_s1026" type="#_x0000_t32" style="position:absolute;margin-left:74.25pt;margin-top:197.25pt;width:42pt;height:19.5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A12DB70" wp14:editId="00792518">
                <wp:simplePos x="0" y="0"/>
                <wp:positionH relativeFrom="column">
                  <wp:posOffset>57150</wp:posOffset>
                </wp:positionH>
                <wp:positionV relativeFrom="paragraph">
                  <wp:posOffset>571500</wp:posOffset>
                </wp:positionV>
                <wp:extent cx="333375" cy="267335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2DB70" id="Text Box 213" o:spid="_x0000_s1057" type="#_x0000_t202" style="position:absolute;left:0;text-align:left;margin-left:4.5pt;margin-top:45pt;width:26.25pt;height:21.05pt;z-index:25195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290AF2F" wp14:editId="439D7105">
                <wp:simplePos x="0" y="0"/>
                <wp:positionH relativeFrom="column">
                  <wp:posOffset>2124075</wp:posOffset>
                </wp:positionH>
                <wp:positionV relativeFrom="paragraph">
                  <wp:posOffset>334010</wp:posOffset>
                </wp:positionV>
                <wp:extent cx="333375" cy="26733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0AF2F" id="Text Box 212" o:spid="_x0000_s1058" type="#_x0000_t202" style="position:absolute;left:0;text-align:left;margin-left:167.25pt;margin-top:26.3pt;width:26.25pt;height:21.05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A05B50C" wp14:editId="17FF33E0">
                <wp:simplePos x="0" y="0"/>
                <wp:positionH relativeFrom="column">
                  <wp:posOffset>1494790</wp:posOffset>
                </wp:positionH>
                <wp:positionV relativeFrom="paragraph">
                  <wp:posOffset>314325</wp:posOffset>
                </wp:positionV>
                <wp:extent cx="619125" cy="66675"/>
                <wp:effectExtent l="0" t="95250" r="9525" b="6667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66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6A859" id="Straight Arrow Connector 211" o:spid="_x0000_s1026" type="#_x0000_t32" style="position:absolute;margin-left:117.7pt;margin-top:24.75pt;width:48.75pt;height:5.25pt;flip:x 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475D9CA" wp14:editId="2830E3D0">
                <wp:simplePos x="0" y="0"/>
                <wp:positionH relativeFrom="margin">
                  <wp:posOffset>342900</wp:posOffset>
                </wp:positionH>
                <wp:positionV relativeFrom="paragraph">
                  <wp:posOffset>581025</wp:posOffset>
                </wp:positionV>
                <wp:extent cx="2543175" cy="1724025"/>
                <wp:effectExtent l="19050" t="19050" r="28575" b="28575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724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E2424" id="Rectangle 210" o:spid="_x0000_s1026" style="position:absolute;margin-left:27pt;margin-top:45.75pt;width:200.25pt;height:135.7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76A07CB3" wp14:editId="05DCCC94">
            <wp:extent cx="5943600" cy="296418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50F61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</w:pPr>
      <w:bookmarkStart w:id="24" w:name="_Toc4369154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16</w:t>
      </w:r>
      <w:bookmarkEnd w:id="24"/>
      <w:r>
        <w:fldChar w:fldCharType="end"/>
      </w:r>
    </w:p>
    <w:p w:rsidR="00964F1E" w:rsidRPr="00964F1E" w:rsidRDefault="00964F1E" w:rsidP="00964F1E"/>
    <w:p w:rsidR="000214BD" w:rsidRDefault="000214BD" w:rsidP="000214BD">
      <w:pPr>
        <w:rPr>
          <w:sz w:val="24"/>
        </w:rPr>
      </w:pPr>
      <w:r>
        <w:rPr>
          <w:b/>
          <w:sz w:val="24"/>
        </w:rPr>
        <w:t>Step 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Employment</w:t>
      </w:r>
      <w:r>
        <w:rPr>
          <w:sz w:val="24"/>
        </w:rPr>
        <w:t>” menu bar.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>Step 9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>Step 10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“Save” button to save patient details.</w:t>
      </w:r>
    </w:p>
    <w:p w:rsidR="000214BD" w:rsidRPr="000214BD" w:rsidRDefault="000214BD" w:rsidP="000214BD"/>
    <w:p w:rsidR="00F36756" w:rsidRPr="00F36756" w:rsidRDefault="00F36756" w:rsidP="00F36756"/>
    <w:p w:rsidR="00F36756" w:rsidRDefault="00832B42" w:rsidP="00F36756">
      <w:pPr>
        <w:keepNext/>
      </w:pP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2A0EC76" wp14:editId="729C2229">
                <wp:simplePos x="0" y="0"/>
                <wp:positionH relativeFrom="column">
                  <wp:posOffset>1076325</wp:posOffset>
                </wp:positionH>
                <wp:positionV relativeFrom="paragraph">
                  <wp:posOffset>739140</wp:posOffset>
                </wp:positionV>
                <wp:extent cx="333375" cy="26733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A0EC76" id="Text Box 224" o:spid="_x0000_s1059" type="#_x0000_t202" style="position:absolute;margin-left:84.75pt;margin-top:58.2pt;width:26.25pt;height:21.0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AD7810C" wp14:editId="687E8764">
                <wp:simplePos x="0" y="0"/>
                <wp:positionH relativeFrom="column">
                  <wp:posOffset>1934210</wp:posOffset>
                </wp:positionH>
                <wp:positionV relativeFrom="paragraph">
                  <wp:posOffset>425450</wp:posOffset>
                </wp:positionV>
                <wp:extent cx="333375" cy="267335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7810C" id="Text Box 217" o:spid="_x0000_s1060" type="#_x0000_t202" style="position:absolute;margin-left:152.3pt;margin-top:33.5pt;width:26.25pt;height:21.0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91D0608" wp14:editId="497D40AA">
                <wp:simplePos x="0" y="0"/>
                <wp:positionH relativeFrom="column">
                  <wp:posOffset>1552575</wp:posOffset>
                </wp:positionH>
                <wp:positionV relativeFrom="paragraph">
                  <wp:posOffset>234314</wp:posOffset>
                </wp:positionV>
                <wp:extent cx="438150" cy="257175"/>
                <wp:effectExtent l="38100" t="38100" r="19050" b="2857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33D53" id="Straight Arrow Connector 216" o:spid="_x0000_s1026" type="#_x0000_t32" style="position:absolute;margin-left:122.25pt;margin-top:18.45pt;width:34.5pt;height:20.25pt;flip:x 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52698D7" wp14:editId="14C25D34">
                <wp:simplePos x="0" y="0"/>
                <wp:positionH relativeFrom="margin">
                  <wp:posOffset>152400</wp:posOffset>
                </wp:positionH>
                <wp:positionV relativeFrom="paragraph">
                  <wp:posOffset>939165</wp:posOffset>
                </wp:positionV>
                <wp:extent cx="3390900" cy="1085850"/>
                <wp:effectExtent l="19050" t="19050" r="19050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085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D4069" id="Rectangle 218" o:spid="_x0000_s1026" style="position:absolute;margin-left:12pt;margin-top:73.95pt;width:267pt;height:85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7F7E5958" wp14:editId="2D3693C9">
            <wp:extent cx="5943600" cy="2105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506F0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  <w:rPr>
          <w:sz w:val="24"/>
        </w:rPr>
      </w:pPr>
      <w:bookmarkStart w:id="25" w:name="_Toc4369154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17</w:t>
      </w:r>
      <w:bookmarkEnd w:id="25"/>
      <w:r>
        <w:fldChar w:fldCharType="end"/>
      </w:r>
    </w:p>
    <w:p w:rsidR="00F36756" w:rsidRDefault="00832B42" w:rsidP="00F36756">
      <w:pPr>
        <w:keepNext/>
        <w:jc w:val="center"/>
      </w:pPr>
      <w:r w:rsidRPr="00832B42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D04197" wp14:editId="4D7100D7">
                <wp:simplePos x="0" y="0"/>
                <wp:positionH relativeFrom="column">
                  <wp:posOffset>219075</wp:posOffset>
                </wp:positionH>
                <wp:positionV relativeFrom="paragraph">
                  <wp:posOffset>582295</wp:posOffset>
                </wp:positionV>
                <wp:extent cx="333375" cy="267335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04197" id="Text Box 225" o:spid="_x0000_s1061" type="#_x0000_t202" style="position:absolute;left:0;text-align:left;margin-left:17.25pt;margin-top:45.85pt;width:26.25pt;height:21.05pt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33A20C9" wp14:editId="680868FA">
                <wp:simplePos x="0" y="0"/>
                <wp:positionH relativeFrom="column">
                  <wp:posOffset>1981200</wp:posOffset>
                </wp:positionH>
                <wp:positionV relativeFrom="paragraph">
                  <wp:posOffset>2534919</wp:posOffset>
                </wp:positionV>
                <wp:extent cx="247650" cy="142875"/>
                <wp:effectExtent l="38100" t="38100" r="19050" b="285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06E9E" id="Straight Arrow Connector 222" o:spid="_x0000_s1026" type="#_x0000_t32" style="position:absolute;margin-left:156pt;margin-top:199.6pt;width:19.5pt;height:11.25pt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5B0343D" wp14:editId="73D0C479">
                <wp:simplePos x="0" y="0"/>
                <wp:positionH relativeFrom="column">
                  <wp:posOffset>2172335</wp:posOffset>
                </wp:positionH>
                <wp:positionV relativeFrom="paragraph">
                  <wp:posOffset>2612390</wp:posOffset>
                </wp:positionV>
                <wp:extent cx="333375" cy="267335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0343D" id="Text Box 223" o:spid="_x0000_s1062" type="#_x0000_t202" style="position:absolute;left:0;text-align:left;margin-left:171.05pt;margin-top:205.7pt;width:26.25pt;height:21.05pt;z-index:25196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B0E5EA1" wp14:editId="615105F3">
                <wp:simplePos x="0" y="0"/>
                <wp:positionH relativeFrom="margin">
                  <wp:posOffset>85725</wp:posOffset>
                </wp:positionH>
                <wp:positionV relativeFrom="paragraph">
                  <wp:posOffset>144145</wp:posOffset>
                </wp:positionV>
                <wp:extent cx="5686425" cy="1933575"/>
                <wp:effectExtent l="19050" t="19050" r="28575" b="2857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1933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4C129" id="Rectangle 219" o:spid="_x0000_s1026" style="position:absolute;margin-left:6.75pt;margin-top:11.35pt;width:447.75pt;height:152.2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7C5E35B5" wp14:editId="453F5950">
            <wp:extent cx="5943600" cy="2837180"/>
            <wp:effectExtent l="0" t="0" r="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50D09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</w:pPr>
      <w:bookmarkStart w:id="26" w:name="_Toc4369154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18</w:t>
      </w:r>
      <w:bookmarkEnd w:id="26"/>
      <w:r>
        <w:fldChar w:fldCharType="end"/>
      </w:r>
    </w:p>
    <w:p w:rsidR="00964F1E" w:rsidRPr="00964F1E" w:rsidRDefault="00964F1E" w:rsidP="00964F1E"/>
    <w:p w:rsidR="000214BD" w:rsidRDefault="000214BD" w:rsidP="000214BD">
      <w:pPr>
        <w:rPr>
          <w:sz w:val="24"/>
        </w:rPr>
      </w:pPr>
      <w:r>
        <w:rPr>
          <w:b/>
          <w:sz w:val="24"/>
        </w:rPr>
        <w:t>Step 14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Next of Kin</w:t>
      </w:r>
      <w:r>
        <w:rPr>
          <w:sz w:val="24"/>
        </w:rPr>
        <w:t>” menu bar.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15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16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>Step 17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“Save” button to save patient details.</w:t>
      </w:r>
    </w:p>
    <w:p w:rsidR="000214BD" w:rsidRPr="000214BD" w:rsidRDefault="000214BD" w:rsidP="000214BD"/>
    <w:p w:rsidR="00F36756" w:rsidRPr="00F36756" w:rsidRDefault="00F36756" w:rsidP="00F36756"/>
    <w:p w:rsidR="00F36756" w:rsidRDefault="007265BD" w:rsidP="00F36756">
      <w:pPr>
        <w:keepNext/>
      </w:pP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A5235F2" wp14:editId="2EEC3D43">
                <wp:simplePos x="0" y="0"/>
                <wp:positionH relativeFrom="column">
                  <wp:posOffset>38100</wp:posOffset>
                </wp:positionH>
                <wp:positionV relativeFrom="paragraph">
                  <wp:posOffset>523875</wp:posOffset>
                </wp:positionV>
                <wp:extent cx="333375" cy="26733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7265B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235F2" id="Text Box 233" o:spid="_x0000_s1063" type="#_x0000_t202" style="position:absolute;margin-left:3pt;margin-top:41.25pt;width:26.25pt;height:21.05pt;z-index:25198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" filled="f" stroked="f" strokeweight=".5pt">
                <v:textbox>
                  <w:txbxContent>
                    <w:p w:rsidR="00F36756" w:rsidRPr="009F1524" w:rsidRDefault="00F36756" w:rsidP="007265BD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7265BD">
        <w:rPr>
          <w:sz w:val="24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7F6FD98" wp14:editId="196B8A49">
                <wp:simplePos x="0" y="0"/>
                <wp:positionH relativeFrom="column">
                  <wp:posOffset>2257425</wp:posOffset>
                </wp:positionH>
                <wp:positionV relativeFrom="paragraph">
                  <wp:posOffset>309880</wp:posOffset>
                </wp:positionV>
                <wp:extent cx="333375" cy="26733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7265B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6FD98" id="Text Box 231" o:spid="_x0000_s1064" type="#_x0000_t202" style="position:absolute;margin-left:177.75pt;margin-top:24.4pt;width:26.25pt;height:21.0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" filled="f" stroked="f" strokeweight=".5pt">
                <v:textbox>
                  <w:txbxContent>
                    <w:p w:rsidR="00F36756" w:rsidRPr="009F1524" w:rsidRDefault="00F36756" w:rsidP="007265BD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7265BD">
        <w:rPr>
          <w:sz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DA4D2BC" wp14:editId="47354353">
                <wp:simplePos x="0" y="0"/>
                <wp:positionH relativeFrom="column">
                  <wp:posOffset>2066925</wp:posOffset>
                </wp:positionH>
                <wp:positionV relativeFrom="paragraph">
                  <wp:posOffset>267335</wp:posOffset>
                </wp:positionV>
                <wp:extent cx="247650" cy="142875"/>
                <wp:effectExtent l="38100" t="38100" r="19050" b="2857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740C" id="Straight Arrow Connector 232" o:spid="_x0000_s1026" type="#_x0000_t32" style="position:absolute;margin-left:162.75pt;margin-top:21.05pt;width:19.5pt;height:11.25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="00832B42"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1649680" wp14:editId="6AEE940C">
                <wp:simplePos x="0" y="0"/>
                <wp:positionH relativeFrom="column">
                  <wp:posOffset>1771650</wp:posOffset>
                </wp:positionH>
                <wp:positionV relativeFrom="paragraph">
                  <wp:posOffset>1680845</wp:posOffset>
                </wp:positionV>
                <wp:extent cx="333375" cy="26733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649680" id="Text Box 226" o:spid="_x0000_s1065" type="#_x0000_t202" style="position:absolute;margin-left:139.5pt;margin-top:132.35pt;width:26.25pt;height:21.0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" filled="f" stroked="f" strokeweight=".5pt">
                <v:textbox>
                  <w:txbxContent>
                    <w:p w:rsidR="00F36756" w:rsidRPr="009F1524" w:rsidRDefault="00F36756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832B42"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DB2919C" wp14:editId="2688F440">
                <wp:simplePos x="0" y="0"/>
                <wp:positionH relativeFrom="column">
                  <wp:posOffset>1571625</wp:posOffset>
                </wp:positionH>
                <wp:positionV relativeFrom="paragraph">
                  <wp:posOffset>1562100</wp:posOffset>
                </wp:positionV>
                <wp:extent cx="247650" cy="142875"/>
                <wp:effectExtent l="38100" t="38100" r="19050" b="2857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5AB4" id="Straight Arrow Connector 227" o:spid="_x0000_s1026" type="#_x0000_t32" style="position:absolute;margin-left:123.75pt;margin-top:123pt;width:19.5pt;height:11.25pt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="00832B42"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F0F0846" wp14:editId="2EBD5B25">
                <wp:simplePos x="0" y="0"/>
                <wp:positionH relativeFrom="margin">
                  <wp:posOffset>295275</wp:posOffset>
                </wp:positionH>
                <wp:positionV relativeFrom="paragraph">
                  <wp:posOffset>514350</wp:posOffset>
                </wp:positionV>
                <wp:extent cx="2619375" cy="847725"/>
                <wp:effectExtent l="19050" t="19050" r="28575" b="285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847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AE9A6" id="Rectangle 228" o:spid="_x0000_s1026" style="position:absolute;margin-left:23.25pt;margin-top:40.5pt;width:206.25pt;height:66.7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315E5BB5" wp14:editId="0BF0EA40">
            <wp:extent cx="5943600" cy="194818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F505AF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</w:pPr>
      <w:bookmarkStart w:id="27" w:name="_Toc4369154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19</w:t>
      </w:r>
      <w:bookmarkEnd w:id="27"/>
      <w:r>
        <w:fldChar w:fldCharType="end"/>
      </w:r>
    </w:p>
    <w:p w:rsidR="00964F1E" w:rsidRPr="00964F1E" w:rsidRDefault="00964F1E" w:rsidP="00964F1E"/>
    <w:p w:rsidR="000214BD" w:rsidRDefault="000214BD" w:rsidP="000214BD">
      <w:pPr>
        <w:rPr>
          <w:sz w:val="24"/>
        </w:rPr>
      </w:pPr>
      <w:r>
        <w:rPr>
          <w:b/>
          <w:sz w:val="24"/>
        </w:rPr>
        <w:t>Step 18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Family</w:t>
      </w:r>
      <w:r>
        <w:rPr>
          <w:sz w:val="24"/>
        </w:rPr>
        <w:t>” menu bar.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19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lastRenderedPageBreak/>
        <w:t>S</w:t>
      </w:r>
      <w:r>
        <w:rPr>
          <w:b/>
          <w:sz w:val="24"/>
        </w:rPr>
        <w:t>tep 20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“Save” button to save patient details.</w:t>
      </w:r>
    </w:p>
    <w:p w:rsidR="00F36756" w:rsidRPr="00F36756" w:rsidRDefault="00F36756" w:rsidP="00F36756"/>
    <w:p w:rsidR="00F36756" w:rsidRDefault="00681152" w:rsidP="00F36756">
      <w:pPr>
        <w:keepNext/>
      </w:pPr>
      <w:r w:rsidRPr="00681152">
        <w:rPr>
          <w:sz w:val="24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4575545" wp14:editId="156EFE80">
                <wp:simplePos x="0" y="0"/>
                <wp:positionH relativeFrom="column">
                  <wp:posOffset>1228725</wp:posOffset>
                </wp:positionH>
                <wp:positionV relativeFrom="paragraph">
                  <wp:posOffset>2195830</wp:posOffset>
                </wp:positionV>
                <wp:extent cx="333375" cy="26733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68115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575545" id="Text Box 240" o:spid="_x0000_s1066" type="#_x0000_t202" style="position:absolute;margin-left:96.75pt;margin-top:172.9pt;width:26.25pt;height:21.05pt;z-index:25199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" filled="f" stroked="f" strokeweight=".5pt">
                <v:textbox>
                  <w:txbxContent>
                    <w:p w:rsidR="00F36756" w:rsidRPr="009F1524" w:rsidRDefault="00F36756" w:rsidP="0068115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Pr="00681152">
        <w:rPr>
          <w:sz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E264472" wp14:editId="7D1CC258">
                <wp:simplePos x="0" y="0"/>
                <wp:positionH relativeFrom="column">
                  <wp:posOffset>1076325</wp:posOffset>
                </wp:positionH>
                <wp:positionV relativeFrom="paragraph">
                  <wp:posOffset>2058035</wp:posOffset>
                </wp:positionV>
                <wp:extent cx="247650" cy="142875"/>
                <wp:effectExtent l="38100" t="38100" r="19050" b="28575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8DBB" id="Straight Arrow Connector 241" o:spid="_x0000_s1026" type="#_x0000_t32" style="position:absolute;margin-left:84.75pt;margin-top:162.05pt;width:19.5pt;height:11.25pt;flip:x 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681152">
        <w:rPr>
          <w:sz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358B09D" wp14:editId="0C7C609D">
                <wp:simplePos x="0" y="0"/>
                <wp:positionH relativeFrom="margin">
                  <wp:posOffset>476250</wp:posOffset>
                </wp:positionH>
                <wp:positionV relativeFrom="paragraph">
                  <wp:posOffset>629285</wp:posOffset>
                </wp:positionV>
                <wp:extent cx="2152650" cy="1266825"/>
                <wp:effectExtent l="19050" t="19050" r="19050" b="2857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266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4F503" id="Rectangle 236" o:spid="_x0000_s1026" style="position:absolute;margin-left:37.5pt;margin-top:49.55pt;width:169.5pt;height:99.7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681152">
        <w:rPr>
          <w:sz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A9317E4" wp14:editId="180849CA">
                <wp:simplePos x="0" y="0"/>
                <wp:positionH relativeFrom="column">
                  <wp:posOffset>209550</wp:posOffset>
                </wp:positionH>
                <wp:positionV relativeFrom="paragraph">
                  <wp:posOffset>705485</wp:posOffset>
                </wp:positionV>
                <wp:extent cx="333375" cy="267335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68115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9317E4" id="Text Box 237" o:spid="_x0000_s1067" type="#_x0000_t202" style="position:absolute;margin-left:16.5pt;margin-top:55.55pt;width:26.25pt;height:21.05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" filled="f" stroked="f" strokeweight=".5pt">
                <v:textbox>
                  <w:txbxContent>
                    <w:p w:rsidR="00F36756" w:rsidRPr="009F1524" w:rsidRDefault="00F36756" w:rsidP="0068115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Pr="00681152">
        <w:rPr>
          <w:sz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1039A8F" wp14:editId="524D2110">
                <wp:simplePos x="0" y="0"/>
                <wp:positionH relativeFrom="column">
                  <wp:posOffset>2695575</wp:posOffset>
                </wp:positionH>
                <wp:positionV relativeFrom="paragraph">
                  <wp:posOffset>424180</wp:posOffset>
                </wp:positionV>
                <wp:extent cx="333375" cy="267335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68115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039A8F" id="Text Box 234" o:spid="_x0000_s1068" type="#_x0000_t202" style="position:absolute;margin-left:212.25pt;margin-top:33.4pt;width:26.25pt;height:21.05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68115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681152">
        <w:rPr>
          <w:sz w:val="2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3FA36BB" wp14:editId="61128E8E">
                <wp:simplePos x="0" y="0"/>
                <wp:positionH relativeFrom="column">
                  <wp:posOffset>2543175</wp:posOffset>
                </wp:positionH>
                <wp:positionV relativeFrom="paragraph">
                  <wp:posOffset>286385</wp:posOffset>
                </wp:positionV>
                <wp:extent cx="247650" cy="142875"/>
                <wp:effectExtent l="38100" t="38100" r="19050" b="28575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32A55" id="Straight Arrow Connector 235" o:spid="_x0000_s1026" type="#_x0000_t32" style="position:absolute;margin-left:200.25pt;margin-top:22.55pt;width:19.5pt;height:11.25pt;flip:x y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1FF3C9B6" wp14:editId="668E02B6">
            <wp:extent cx="5943600" cy="2581910"/>
            <wp:effectExtent l="0" t="0" r="0" b="889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F509CD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  <w:rPr>
          <w:sz w:val="24"/>
        </w:rPr>
      </w:pPr>
      <w:bookmarkStart w:id="28" w:name="_Toc4369154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20</w:t>
      </w:r>
      <w:bookmarkEnd w:id="28"/>
      <w:r>
        <w:fldChar w:fldCharType="end"/>
      </w:r>
    </w:p>
    <w:p w:rsidR="00C247F8" w:rsidRDefault="00C247F8" w:rsidP="004A5DE1">
      <w:pPr>
        <w:rPr>
          <w:sz w:val="24"/>
        </w:rPr>
      </w:pP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>Step 14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Medical Insurance</w:t>
      </w:r>
      <w:r>
        <w:rPr>
          <w:sz w:val="24"/>
        </w:rPr>
        <w:t>” menu bar.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>Step 15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text fields with details needed.</w:t>
      </w:r>
    </w:p>
    <w:p w:rsidR="000214BD" w:rsidRDefault="000214BD" w:rsidP="000214BD">
      <w:pPr>
        <w:rPr>
          <w:sz w:val="24"/>
        </w:rPr>
      </w:pPr>
      <w:r>
        <w:rPr>
          <w:b/>
          <w:sz w:val="24"/>
        </w:rPr>
        <w:t>Step 17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“Save” button to save patient details.</w:t>
      </w:r>
    </w:p>
    <w:p w:rsidR="006F71ED" w:rsidRDefault="006F71ED">
      <w:pPr>
        <w:spacing w:after="200"/>
        <w:rPr>
          <w:sz w:val="24"/>
        </w:rPr>
      </w:pPr>
    </w:p>
    <w:p w:rsidR="006F71ED" w:rsidRDefault="006F71ED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7265BD">
      <w:pPr>
        <w:pStyle w:val="Heading1"/>
      </w:pPr>
      <w:bookmarkStart w:id="29" w:name="_Toc436915391"/>
      <w:r w:rsidRPr="00FB6EF2">
        <w:lastRenderedPageBreak/>
        <w:t>Patient Consultation</w:t>
      </w:r>
      <w:bookmarkEnd w:id="29"/>
    </w:p>
    <w:p w:rsidR="00482A14" w:rsidRPr="00482A14" w:rsidRDefault="00482A14" w:rsidP="00482A14"/>
    <w:p w:rsidR="00F36756" w:rsidRDefault="0097387E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10AF7C6" wp14:editId="4CD06A34">
                <wp:simplePos x="0" y="0"/>
                <wp:positionH relativeFrom="margin">
                  <wp:posOffset>2127831</wp:posOffset>
                </wp:positionH>
                <wp:positionV relativeFrom="paragraph">
                  <wp:posOffset>1324381</wp:posOffset>
                </wp:positionV>
                <wp:extent cx="304800" cy="30480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AF7C6" id="Text Box 121" o:spid="_x0000_s1069" type="#_x0000_t202" style="position:absolute;left:0;text-align:left;margin-left:167.55pt;margin-top:104.3pt;width:24pt;height:24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" filled="f" stroked="f" strokeweight="3pt">
                <v:textbox>
                  <w:txbxContent>
                    <w:p w:rsidR="00F36756" w:rsidRPr="005B00BA" w:rsidRDefault="00F36756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2872FB8" wp14:editId="473E9616">
                <wp:simplePos x="0" y="0"/>
                <wp:positionH relativeFrom="column">
                  <wp:posOffset>2161216</wp:posOffset>
                </wp:positionH>
                <wp:positionV relativeFrom="paragraph">
                  <wp:posOffset>1332338</wp:posOffset>
                </wp:positionV>
                <wp:extent cx="776174" cy="775862"/>
                <wp:effectExtent l="19050" t="19050" r="24130" b="2476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58ECC" id="Rectangle 122" o:spid="_x0000_s1026" style="position:absolute;margin-left:170.15pt;margin-top:104.9pt;width:61.1pt;height:61.1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4710A7BA" wp14:editId="64FF6D53">
            <wp:extent cx="3346273" cy="3245767"/>
            <wp:effectExtent l="0" t="0" r="698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7E" w:rsidRDefault="00F36756" w:rsidP="00F36756">
      <w:pPr>
        <w:pStyle w:val="Caption"/>
        <w:jc w:val="center"/>
      </w:pPr>
      <w:bookmarkStart w:id="30" w:name="_Toc4369154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21</w:t>
      </w:r>
      <w:bookmarkEnd w:id="30"/>
      <w:r>
        <w:fldChar w:fldCharType="end"/>
      </w:r>
    </w:p>
    <w:p w:rsidR="00F36756" w:rsidRPr="00F36756" w:rsidRDefault="00F36756" w:rsidP="00F36756"/>
    <w:p w:rsidR="0097387E" w:rsidRDefault="004A5DE1" w:rsidP="006F71ED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“Patient Consultation” button.</w:t>
      </w:r>
    </w:p>
    <w:p w:rsidR="00F36756" w:rsidRDefault="00C06A08" w:rsidP="00F36756">
      <w:pPr>
        <w:keepNext/>
        <w:spacing w:after="200"/>
        <w:jc w:val="center"/>
      </w:pP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611F26D" wp14:editId="698E214D">
                <wp:simplePos x="0" y="0"/>
                <wp:positionH relativeFrom="column">
                  <wp:posOffset>1343025</wp:posOffset>
                </wp:positionH>
                <wp:positionV relativeFrom="paragraph">
                  <wp:posOffset>2802890</wp:posOffset>
                </wp:positionV>
                <wp:extent cx="247650" cy="142875"/>
                <wp:effectExtent l="38100" t="38100" r="19050" b="2857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B5FAF" id="Straight Arrow Connector 316" o:spid="_x0000_s1026" type="#_x0000_t32" style="position:absolute;margin-left:105.75pt;margin-top:220.7pt;width:19.5pt;height:11.25pt;flip:x y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CA081C9" wp14:editId="049FA456">
                <wp:simplePos x="0" y="0"/>
                <wp:positionH relativeFrom="column">
                  <wp:posOffset>1533525</wp:posOffset>
                </wp:positionH>
                <wp:positionV relativeFrom="paragraph">
                  <wp:posOffset>2874010</wp:posOffset>
                </wp:positionV>
                <wp:extent cx="333375" cy="26733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6635C0" w:rsidP="00C06A0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A081C9" id="Text Box 315" o:spid="_x0000_s1070" type="#_x0000_t202" style="position:absolute;left:0;text-align:left;margin-left:120.75pt;margin-top:226.3pt;width:26.25pt;height:21.0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" filled="f" stroked="f" strokeweight=".5pt">
                <v:textbox>
                  <w:txbxContent>
                    <w:p w:rsidR="00F36756" w:rsidRPr="009F1524" w:rsidRDefault="006635C0" w:rsidP="00C06A0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41CE0">
        <w:rPr>
          <w:sz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B702013" wp14:editId="178B78E2">
                <wp:simplePos x="0" y="0"/>
                <wp:positionH relativeFrom="column">
                  <wp:posOffset>1009650</wp:posOffset>
                </wp:positionH>
                <wp:positionV relativeFrom="paragraph">
                  <wp:posOffset>2854960</wp:posOffset>
                </wp:positionV>
                <wp:extent cx="333375" cy="26733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441CE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702013" id="Text Box 258" o:spid="_x0000_s1071" type="#_x0000_t202" style="position:absolute;left:0;text-align:left;margin-left:79.5pt;margin-top:224.8pt;width:26.25pt;height:21.05p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" filled="f" stroked="f" strokeweight=".5pt">
                <v:textbox>
                  <w:txbxContent>
                    <w:p w:rsidR="00F36756" w:rsidRPr="009F1524" w:rsidRDefault="00F36756" w:rsidP="00441CE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41CE0">
        <w:rPr>
          <w:sz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CA932DE" wp14:editId="62115466">
                <wp:simplePos x="0" y="0"/>
                <wp:positionH relativeFrom="column">
                  <wp:posOffset>819150</wp:posOffset>
                </wp:positionH>
                <wp:positionV relativeFrom="paragraph">
                  <wp:posOffset>2783840</wp:posOffset>
                </wp:positionV>
                <wp:extent cx="247650" cy="142875"/>
                <wp:effectExtent l="38100" t="38100" r="19050" b="2857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BF49D" id="Straight Arrow Connector 259" o:spid="_x0000_s1026" type="#_x0000_t32" style="position:absolute;margin-left:64.5pt;margin-top:219.2pt;width:19.5pt;height:11.25pt;flip:x 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4DDFC085" wp14:editId="1BE984A3">
            <wp:extent cx="4933950" cy="3076575"/>
            <wp:effectExtent l="0" t="0" r="0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F5020DC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5" r="16987" b="8210"/>
                    <a:stretch/>
                  </pic:blipFill>
                  <pic:spPr bwMode="auto">
                    <a:xfrm>
                      <a:off x="0" y="0"/>
                      <a:ext cx="49339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1ED" w:rsidRDefault="00F36756" w:rsidP="00F36756">
      <w:pPr>
        <w:pStyle w:val="Caption"/>
        <w:jc w:val="center"/>
      </w:pPr>
      <w:bookmarkStart w:id="31" w:name="_Toc4369154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22</w:t>
      </w:r>
      <w:bookmarkEnd w:id="31"/>
      <w:r>
        <w:fldChar w:fldCharType="end"/>
      </w:r>
    </w:p>
    <w:p w:rsidR="00964F1E" w:rsidRPr="00964F1E" w:rsidRDefault="00964F1E" w:rsidP="00964F1E"/>
    <w:p w:rsidR="006635C0" w:rsidRDefault="006635C0" w:rsidP="006635C0">
      <w:pPr>
        <w:rPr>
          <w:sz w:val="24"/>
        </w:rPr>
      </w:pPr>
      <w:r>
        <w:rPr>
          <w:b/>
          <w:sz w:val="24"/>
        </w:rPr>
        <w:lastRenderedPageBreak/>
        <w:t xml:space="preserve">Step </w:t>
      </w:r>
      <w:r>
        <w:rPr>
          <w:b/>
          <w:sz w:val="24"/>
        </w:rPr>
        <w:t>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</w:t>
      </w:r>
      <w:r>
        <w:rPr>
          <w:sz w:val="24"/>
        </w:rPr>
        <w:t>elect Patient</w:t>
      </w:r>
      <w:r>
        <w:rPr>
          <w:sz w:val="24"/>
        </w:rPr>
        <w:t>” button to s</w:t>
      </w:r>
      <w:r>
        <w:rPr>
          <w:sz w:val="24"/>
        </w:rPr>
        <w:t>elect</w:t>
      </w:r>
      <w:r>
        <w:rPr>
          <w:sz w:val="24"/>
        </w:rPr>
        <w:t xml:space="preserve"> patient </w:t>
      </w:r>
      <w:r>
        <w:rPr>
          <w:sz w:val="24"/>
        </w:rPr>
        <w:t>in list</w:t>
      </w:r>
      <w:r>
        <w:rPr>
          <w:sz w:val="24"/>
        </w:rPr>
        <w:t>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3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Next</w:t>
      </w:r>
      <w:r>
        <w:rPr>
          <w:sz w:val="24"/>
        </w:rPr>
        <w:t xml:space="preserve">” button </w:t>
      </w:r>
      <w:r>
        <w:rPr>
          <w:sz w:val="24"/>
        </w:rPr>
        <w:t>for next patient.</w:t>
      </w:r>
    </w:p>
    <w:p w:rsidR="008E66D5" w:rsidRPr="008E66D5" w:rsidRDefault="008E66D5" w:rsidP="008E66D5"/>
    <w:p w:rsidR="00F36756" w:rsidRDefault="008E66D5" w:rsidP="00F36756">
      <w:pPr>
        <w:keepNext/>
        <w:spacing w:after="200"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8921E47" wp14:editId="48A08B6B">
                <wp:simplePos x="0" y="0"/>
                <wp:positionH relativeFrom="column">
                  <wp:posOffset>314325</wp:posOffset>
                </wp:positionH>
                <wp:positionV relativeFrom="paragraph">
                  <wp:posOffset>1266825</wp:posOffset>
                </wp:positionV>
                <wp:extent cx="638175" cy="85725"/>
                <wp:effectExtent l="0" t="0" r="9525" b="9525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20951" id="Rectangle 356" o:spid="_x0000_s1026" style="position:absolute;margin-left:24.75pt;margin-top:99.75pt;width:50.25pt;height:6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" fillcolor="white [3212]" stroked="f" strokeweight="1pt"/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2116ADA" wp14:editId="013D0504">
                <wp:simplePos x="0" y="0"/>
                <wp:positionH relativeFrom="column">
                  <wp:posOffset>5324475</wp:posOffset>
                </wp:positionH>
                <wp:positionV relativeFrom="paragraph">
                  <wp:posOffset>356235</wp:posOffset>
                </wp:positionV>
                <wp:extent cx="295275" cy="104775"/>
                <wp:effectExtent l="38100" t="19050" r="9525" b="6667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04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6EA8" id="Straight Arrow Connector 311" o:spid="_x0000_s1026" type="#_x0000_t32" style="position:absolute;margin-left:419.25pt;margin-top:28.05pt;width:23.25pt;height:8.25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CF61970" wp14:editId="283A8CE5">
                <wp:simplePos x="0" y="0"/>
                <wp:positionH relativeFrom="column">
                  <wp:posOffset>5572760</wp:posOffset>
                </wp:positionH>
                <wp:positionV relativeFrom="paragraph">
                  <wp:posOffset>257175</wp:posOffset>
                </wp:positionV>
                <wp:extent cx="333375" cy="267335"/>
                <wp:effectExtent l="0" t="0" r="0" b="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6635C0" w:rsidP="00C06A0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61970" id="Text Box 310" o:spid="_x0000_s1072" type="#_x0000_t202" style="position:absolute;left:0;text-align:left;margin-left:438.8pt;margin-top:20.25pt;width:26.25pt;height:21.0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" filled="f" stroked="f" strokeweight=".5pt">
                <v:textbox>
                  <w:txbxContent>
                    <w:p w:rsidR="00F36756" w:rsidRPr="009F1524" w:rsidRDefault="006635C0" w:rsidP="00C06A0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93BFCCD" wp14:editId="3D5E313B">
                <wp:simplePos x="0" y="0"/>
                <wp:positionH relativeFrom="column">
                  <wp:posOffset>3562985</wp:posOffset>
                </wp:positionH>
                <wp:positionV relativeFrom="paragraph">
                  <wp:posOffset>2781300</wp:posOffset>
                </wp:positionV>
                <wp:extent cx="333375" cy="267335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6635C0" w:rsidP="00C06A0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3BFCCD" id="Text Box 308" o:spid="_x0000_s1073" type="#_x0000_t202" style="position:absolute;left:0;text-align:left;margin-left:280.55pt;margin-top:219pt;width:26.25pt;height:21.0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" filled="f" stroked="f" strokeweight=".5pt">
                <v:textbox>
                  <w:txbxContent>
                    <w:p w:rsidR="00F36756" w:rsidRPr="009F1524" w:rsidRDefault="006635C0" w:rsidP="00C06A0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193840A" wp14:editId="733D6B24">
                <wp:simplePos x="0" y="0"/>
                <wp:positionH relativeFrom="column">
                  <wp:posOffset>3314700</wp:posOffset>
                </wp:positionH>
                <wp:positionV relativeFrom="paragraph">
                  <wp:posOffset>2899410</wp:posOffset>
                </wp:positionV>
                <wp:extent cx="295275" cy="104775"/>
                <wp:effectExtent l="38100" t="19050" r="9525" b="6667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04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F1BB0" id="Straight Arrow Connector 309" o:spid="_x0000_s1026" type="#_x0000_t32" style="position:absolute;margin-left:261pt;margin-top:228.3pt;width:23.25pt;height:8.25pt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644396B" wp14:editId="525B82BB">
                <wp:simplePos x="0" y="0"/>
                <wp:positionH relativeFrom="column">
                  <wp:posOffset>3238500</wp:posOffset>
                </wp:positionH>
                <wp:positionV relativeFrom="paragraph">
                  <wp:posOffset>376555</wp:posOffset>
                </wp:positionV>
                <wp:extent cx="333375" cy="267335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6635C0" w:rsidP="00C06A0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4396B" id="Text Box 305" o:spid="_x0000_s1074" type="#_x0000_t202" style="position:absolute;left:0;text-align:left;margin-left:255pt;margin-top:29.65pt;width:26.25pt;height:21.0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" filled="f" stroked="f" strokeweight=".5pt">
                <v:textbox>
                  <w:txbxContent>
                    <w:p w:rsidR="00F36756" w:rsidRPr="009F1524" w:rsidRDefault="006635C0" w:rsidP="00C06A0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BB31701" wp14:editId="40863763">
                <wp:simplePos x="0" y="0"/>
                <wp:positionH relativeFrom="column">
                  <wp:posOffset>2990849</wp:posOffset>
                </wp:positionH>
                <wp:positionV relativeFrom="paragraph">
                  <wp:posOffset>476249</wp:posOffset>
                </wp:positionV>
                <wp:extent cx="295275" cy="104775"/>
                <wp:effectExtent l="38100" t="19050" r="9525" b="66675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04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817C6" id="Straight Arrow Connector 306" o:spid="_x0000_s1026" type="#_x0000_t32" style="position:absolute;margin-left:235.5pt;margin-top:37.5pt;width:23.25pt;height:8.25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="00C06A08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807A961" wp14:editId="58F9D4F7">
                <wp:simplePos x="0" y="0"/>
                <wp:positionH relativeFrom="margin">
                  <wp:posOffset>219075</wp:posOffset>
                </wp:positionH>
                <wp:positionV relativeFrom="paragraph">
                  <wp:posOffset>619124</wp:posOffset>
                </wp:positionV>
                <wp:extent cx="5314950" cy="428625"/>
                <wp:effectExtent l="19050" t="19050" r="19050" b="28575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62FA3" id="Rectangle 307" o:spid="_x0000_s1026" style="position:absolute;margin-left:17.25pt;margin-top:48.75pt;width:418.5pt;height:33.75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C06A08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36BE2C6" wp14:editId="5CE76DA4">
                <wp:simplePos x="0" y="0"/>
                <wp:positionH relativeFrom="column">
                  <wp:posOffset>2085975</wp:posOffset>
                </wp:positionH>
                <wp:positionV relativeFrom="paragraph">
                  <wp:posOffset>1509395</wp:posOffset>
                </wp:positionV>
                <wp:extent cx="333375" cy="26733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6635C0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BE2C6" id="Text Box 261" o:spid="_x0000_s1075" type="#_x0000_t202" style="position:absolute;left:0;text-align:left;margin-left:164.25pt;margin-top:118.85pt;width:26.25pt;height:21.05pt;z-index:25200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" filled="f" stroked="f" strokeweight=".5pt">
                <v:textbox>
                  <w:txbxContent>
                    <w:p w:rsidR="00F36756" w:rsidRPr="009F1524" w:rsidRDefault="006635C0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06A08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56610C2" wp14:editId="279DB6B3">
                <wp:simplePos x="0" y="0"/>
                <wp:positionH relativeFrom="column">
                  <wp:posOffset>1905000</wp:posOffset>
                </wp:positionH>
                <wp:positionV relativeFrom="paragraph">
                  <wp:posOffset>1428750</wp:posOffset>
                </wp:positionV>
                <wp:extent cx="247650" cy="142875"/>
                <wp:effectExtent l="38100" t="38100" r="19050" b="2857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EC525" id="Straight Arrow Connector 262" o:spid="_x0000_s1026" type="#_x0000_t32" style="position:absolute;margin-left:150pt;margin-top:112.5pt;width:19.5pt;height:11.25pt;flip:x y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3C54B8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876AACB" wp14:editId="2B832FAC">
                <wp:simplePos x="0" y="0"/>
                <wp:positionH relativeFrom="margin">
                  <wp:posOffset>295275</wp:posOffset>
                </wp:positionH>
                <wp:positionV relativeFrom="paragraph">
                  <wp:posOffset>1247776</wp:posOffset>
                </wp:positionV>
                <wp:extent cx="5314950" cy="152400"/>
                <wp:effectExtent l="19050" t="19050" r="19050" b="1905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37E59" id="Rectangle 260" o:spid="_x0000_s1026" style="position:absolute;margin-left:23.25pt;margin-top:98.25pt;width:418.5pt;height:12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C8B1F9" wp14:editId="48608B27">
            <wp:extent cx="5943600" cy="352933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03C82A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F36756" w:rsidP="00F36756">
      <w:pPr>
        <w:pStyle w:val="Caption"/>
        <w:jc w:val="center"/>
      </w:pPr>
      <w:bookmarkStart w:id="32" w:name="_Toc4369154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23</w:t>
      </w:r>
      <w:bookmarkEnd w:id="32"/>
      <w:r>
        <w:fldChar w:fldCharType="end"/>
      </w:r>
    </w:p>
    <w:p w:rsidR="00964F1E" w:rsidRPr="00964F1E" w:rsidRDefault="00964F1E" w:rsidP="00964F1E"/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4</w:t>
      </w:r>
      <w:r w:rsidRPr="005B00BA">
        <w:rPr>
          <w:b/>
          <w:sz w:val="24"/>
        </w:rPr>
        <w:t>:</w:t>
      </w:r>
      <w:r>
        <w:rPr>
          <w:sz w:val="24"/>
        </w:rPr>
        <w:t xml:space="preserve"> </w:t>
      </w:r>
      <w:r>
        <w:rPr>
          <w:sz w:val="24"/>
        </w:rPr>
        <w:t>Fill the details for specific details</w:t>
      </w:r>
      <w:r>
        <w:rPr>
          <w:sz w:val="24"/>
        </w:rPr>
        <w:t>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</w:t>
      </w:r>
      <w:r>
        <w:rPr>
          <w:sz w:val="24"/>
        </w:rPr>
        <w:t>patient details</w:t>
      </w:r>
      <w:r>
        <w:rPr>
          <w:sz w:val="24"/>
        </w:rPr>
        <w:t xml:space="preserve"> </w:t>
      </w:r>
      <w:r>
        <w:rPr>
          <w:sz w:val="24"/>
        </w:rPr>
        <w:t>to select</w:t>
      </w:r>
      <w:r>
        <w:rPr>
          <w:sz w:val="24"/>
        </w:rPr>
        <w:t xml:space="preserve"> patient.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6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OK</w:t>
      </w:r>
      <w:r>
        <w:rPr>
          <w:sz w:val="24"/>
        </w:rPr>
        <w:t>” button to select patient in list.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7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Close” button</w:t>
      </w:r>
      <w:r>
        <w:rPr>
          <w:sz w:val="24"/>
        </w:rPr>
        <w:t>.</w:t>
      </w:r>
    </w:p>
    <w:p w:rsidR="006635C0" w:rsidRPr="006635C0" w:rsidRDefault="006635C0" w:rsidP="006635C0"/>
    <w:p w:rsidR="008B0D21" w:rsidRDefault="008B0D21" w:rsidP="008B0D21">
      <w:pPr>
        <w:keepNext/>
        <w:spacing w:after="200"/>
        <w:jc w:val="center"/>
      </w:pPr>
      <w:r w:rsidRPr="00C06A08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AC72E03" wp14:editId="063CF093">
                <wp:simplePos x="0" y="0"/>
                <wp:positionH relativeFrom="column">
                  <wp:posOffset>4096483</wp:posOffset>
                </wp:positionH>
                <wp:positionV relativeFrom="paragraph">
                  <wp:posOffset>2874597</wp:posOffset>
                </wp:positionV>
                <wp:extent cx="333375" cy="267335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6D5" w:rsidRPr="009F1524" w:rsidRDefault="006635C0" w:rsidP="008E66D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72E03" id="Text Box 317" o:spid="_x0000_s1076" type="#_x0000_t202" style="position:absolute;left:0;text-align:left;margin-left:322.55pt;margin-top:226.35pt;width:26.25pt;height:21.05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" filled="f" stroked="f" strokeweight=".5pt">
                <v:textbox>
                  <w:txbxContent>
                    <w:p w:rsidR="008E66D5" w:rsidRPr="009F1524" w:rsidRDefault="006635C0" w:rsidP="008E66D5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6AE5F5D1" wp14:editId="13143888">
                <wp:simplePos x="0" y="0"/>
                <wp:positionH relativeFrom="column">
                  <wp:posOffset>3906716</wp:posOffset>
                </wp:positionH>
                <wp:positionV relativeFrom="paragraph">
                  <wp:posOffset>2769040</wp:posOffset>
                </wp:positionV>
                <wp:extent cx="228600" cy="133350"/>
                <wp:effectExtent l="38100" t="38100" r="19050" b="1905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74E13" id="Straight Arrow Connector 318" o:spid="_x0000_s1026" type="#_x0000_t32" style="position:absolute;margin-left:307.6pt;margin-top:218.05pt;width:18pt;height:10.5pt;flip:x y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" strokecolor="red" strokeweight="2.25pt">
                <v:stroke endarrow="block"/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9C97893" wp14:editId="1123579A">
                <wp:simplePos x="0" y="0"/>
                <wp:positionH relativeFrom="column">
                  <wp:posOffset>3519121</wp:posOffset>
                </wp:positionH>
                <wp:positionV relativeFrom="paragraph">
                  <wp:posOffset>2881582</wp:posOffset>
                </wp:positionV>
                <wp:extent cx="333375" cy="267335"/>
                <wp:effectExtent l="0" t="0" r="0" b="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6D5" w:rsidRPr="009F1524" w:rsidRDefault="006635C0" w:rsidP="008E66D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97893" id="Text Box 313" o:spid="_x0000_s1077" type="#_x0000_t202" style="position:absolute;left:0;text-align:left;margin-left:277.1pt;margin-top:226.9pt;width:26.25pt;height:21.05pt;z-index:25214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" filled="f" stroked="f" strokeweight=".5pt">
                <v:textbox>
                  <w:txbxContent>
                    <w:p w:rsidR="008E66D5" w:rsidRPr="009F1524" w:rsidRDefault="006635C0" w:rsidP="008E66D5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3E46B44" wp14:editId="3CF3CBA5">
                <wp:simplePos x="0" y="0"/>
                <wp:positionH relativeFrom="column">
                  <wp:posOffset>3382840</wp:posOffset>
                </wp:positionH>
                <wp:positionV relativeFrom="paragraph">
                  <wp:posOffset>2775390</wp:posOffset>
                </wp:positionV>
                <wp:extent cx="247650" cy="142875"/>
                <wp:effectExtent l="38100" t="38100" r="19050" b="2857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2A85" id="Straight Arrow Connector 314" o:spid="_x0000_s1026" type="#_x0000_t32" style="position:absolute;margin-left:266.35pt;margin-top:218.55pt;width:19.5pt;height:11.25pt;flip:x y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" strokecolor="red" strokeweight="2.25pt">
                <v:stroke endarrow="block"/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FD85EC4" wp14:editId="5AB87FA2">
                <wp:simplePos x="0" y="0"/>
                <wp:positionH relativeFrom="column">
                  <wp:posOffset>2360735</wp:posOffset>
                </wp:positionH>
                <wp:positionV relativeFrom="paragraph">
                  <wp:posOffset>2870884</wp:posOffset>
                </wp:positionV>
                <wp:extent cx="333375" cy="26733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6D5" w:rsidRPr="009F1524" w:rsidRDefault="006635C0" w:rsidP="008E66D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85EC4" id="Text Box 360" o:spid="_x0000_s1078" type="#_x0000_t202" style="position:absolute;left:0;text-align:left;margin-left:185.9pt;margin-top:226.05pt;width:26.25pt;height:21.05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" filled="f" stroked="f" strokeweight=".5pt">
                <v:textbox>
                  <w:txbxContent>
                    <w:p w:rsidR="008E66D5" w:rsidRPr="009F1524" w:rsidRDefault="006635C0" w:rsidP="008E66D5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305628F" wp14:editId="30A2F9B1">
                <wp:simplePos x="0" y="0"/>
                <wp:positionH relativeFrom="column">
                  <wp:posOffset>2151185</wp:posOffset>
                </wp:positionH>
                <wp:positionV relativeFrom="paragraph">
                  <wp:posOffset>2773436</wp:posOffset>
                </wp:positionV>
                <wp:extent cx="247650" cy="142875"/>
                <wp:effectExtent l="38100" t="38100" r="19050" b="28575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6EF56" id="Straight Arrow Connector 359" o:spid="_x0000_s1026" type="#_x0000_t32" style="position:absolute;margin-left:169.4pt;margin-top:218.4pt;width:19.5pt;height:11.25pt;flip:x y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751CAF2" wp14:editId="17E3A957">
                <wp:simplePos x="0" y="0"/>
                <wp:positionH relativeFrom="column">
                  <wp:posOffset>1314353</wp:posOffset>
                </wp:positionH>
                <wp:positionV relativeFrom="paragraph">
                  <wp:posOffset>2909618</wp:posOffset>
                </wp:positionV>
                <wp:extent cx="333375" cy="26733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6D5" w:rsidRPr="009F1524" w:rsidRDefault="006635C0" w:rsidP="008E66D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51CAF2" id="Text Box 362" o:spid="_x0000_s1079" type="#_x0000_t202" style="position:absolute;left:0;text-align:left;margin-left:103.5pt;margin-top:229.1pt;width:26.25pt;height:21.05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" filled="f" stroked="f" strokeweight=".5pt">
                <v:textbox>
                  <w:txbxContent>
                    <w:p w:rsidR="008E66D5" w:rsidRPr="009F1524" w:rsidRDefault="006635C0" w:rsidP="008E66D5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3E4392A" wp14:editId="3571A978">
                <wp:simplePos x="0" y="0"/>
                <wp:positionH relativeFrom="column">
                  <wp:posOffset>1159119</wp:posOffset>
                </wp:positionH>
                <wp:positionV relativeFrom="paragraph">
                  <wp:posOffset>2802743</wp:posOffset>
                </wp:positionV>
                <wp:extent cx="247650" cy="142875"/>
                <wp:effectExtent l="38100" t="38100" r="19050" b="28575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C7B34" id="Straight Arrow Connector 361" o:spid="_x0000_s1026" type="#_x0000_t32" style="position:absolute;margin-left:91.25pt;margin-top:220.7pt;width:19.5pt;height:11.25pt;flip:x y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Pr="00441CE0">
        <w:rPr>
          <w:sz w:val="24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47F36AF" wp14:editId="7F61CC75">
                <wp:simplePos x="0" y="0"/>
                <wp:positionH relativeFrom="margin">
                  <wp:posOffset>84992</wp:posOffset>
                </wp:positionH>
                <wp:positionV relativeFrom="paragraph">
                  <wp:posOffset>855248</wp:posOffset>
                </wp:positionV>
                <wp:extent cx="4800600" cy="1790700"/>
                <wp:effectExtent l="19050" t="19050" r="19050" b="1905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79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3447" id="Rectangle 257" o:spid="_x0000_s1026" style="position:absolute;margin-left:6.7pt;margin-top:67.35pt;width:378pt;height:141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6635C0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5EDB27E" wp14:editId="6AE56DB4">
                <wp:simplePos x="0" y="0"/>
                <wp:positionH relativeFrom="column">
                  <wp:posOffset>4886325</wp:posOffset>
                </wp:positionH>
                <wp:positionV relativeFrom="paragraph">
                  <wp:posOffset>1179830</wp:posOffset>
                </wp:positionV>
                <wp:extent cx="333375" cy="26733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5C0" w:rsidRPr="009F1524" w:rsidRDefault="006635C0" w:rsidP="006635C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DB27E" id="Text Box 364" o:spid="_x0000_s1080" type="#_x0000_t202" style="position:absolute;left:0;text-align:left;margin-left:384.75pt;margin-top:92.9pt;width:26.25pt;height:21.05pt;z-index:25216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" filled="f" stroked="f" strokeweight=".5pt">
                <v:textbox>
                  <w:txbxContent>
                    <w:p w:rsidR="006635C0" w:rsidRPr="009F1524" w:rsidRDefault="006635C0" w:rsidP="006635C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E66D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EAE7BBC" wp14:editId="06CDEA7D">
                <wp:simplePos x="0" y="0"/>
                <wp:positionH relativeFrom="column">
                  <wp:posOffset>381000</wp:posOffset>
                </wp:positionH>
                <wp:positionV relativeFrom="paragraph">
                  <wp:posOffset>465455</wp:posOffset>
                </wp:positionV>
                <wp:extent cx="438150" cy="180975"/>
                <wp:effectExtent l="0" t="0" r="0" b="9525"/>
                <wp:wrapNone/>
                <wp:docPr id="358" name="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80975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3CD45" id="Rectangle 358" o:spid="_x0000_s1026" style="position:absolute;margin-left:30pt;margin-top:36.65pt;width:34.5pt;height:14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" fillcolor="#ccf" stroked="f" strokeweight="1pt"/>
            </w:pict>
          </mc:Fallback>
        </mc:AlternateContent>
      </w:r>
      <w:r w:rsidR="008E66D5">
        <w:rPr>
          <w:noProof/>
          <w:sz w:val="24"/>
        </w:rPr>
        <w:drawing>
          <wp:inline distT="0" distB="0" distL="0" distR="0" wp14:anchorId="24A97562" wp14:editId="1408FE61">
            <wp:extent cx="5943600" cy="334137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03C6FF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8B0D21" w:rsidP="008B0D21">
      <w:pPr>
        <w:pStyle w:val="Caption"/>
        <w:jc w:val="center"/>
      </w:pPr>
      <w:bookmarkStart w:id="33" w:name="_Toc4369154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bookmarkEnd w:id="33"/>
      <w:r>
        <w:fldChar w:fldCharType="end"/>
      </w:r>
    </w:p>
    <w:p w:rsidR="008B0D21" w:rsidRPr="008B0D21" w:rsidRDefault="008B0D21" w:rsidP="008B0D21"/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8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details for specific details.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9</w:t>
      </w:r>
      <w:r>
        <w:rPr>
          <w:sz w:val="24"/>
        </w:rPr>
        <w:t xml:space="preserve">: </w:t>
      </w:r>
      <w:r>
        <w:rPr>
          <w:sz w:val="24"/>
        </w:rPr>
        <w:t>Click “</w:t>
      </w:r>
      <w:r>
        <w:rPr>
          <w:sz w:val="24"/>
        </w:rPr>
        <w:t>View History</w:t>
      </w:r>
      <w:r>
        <w:rPr>
          <w:sz w:val="24"/>
        </w:rPr>
        <w:t xml:space="preserve">” button to </w:t>
      </w:r>
      <w:r>
        <w:rPr>
          <w:sz w:val="24"/>
        </w:rPr>
        <w:t>view details patient</w:t>
      </w:r>
      <w:r>
        <w:rPr>
          <w:sz w:val="24"/>
        </w:rPr>
        <w:t>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10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On Hold</w:t>
      </w:r>
      <w:r>
        <w:rPr>
          <w:sz w:val="24"/>
        </w:rPr>
        <w:t xml:space="preserve">” button </w:t>
      </w:r>
      <w:r>
        <w:rPr>
          <w:sz w:val="24"/>
        </w:rPr>
        <w:t>to hold patient</w:t>
      </w:r>
      <w:r>
        <w:rPr>
          <w:sz w:val="24"/>
        </w:rPr>
        <w:t>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Print Prescription Slip</w:t>
      </w:r>
      <w:r>
        <w:rPr>
          <w:sz w:val="24"/>
        </w:rPr>
        <w:t>” button</w:t>
      </w:r>
      <w:r>
        <w:rPr>
          <w:sz w:val="24"/>
        </w:rPr>
        <w:t xml:space="preserve"> to print drug order</w:t>
      </w:r>
      <w:r>
        <w:rPr>
          <w:sz w:val="24"/>
        </w:rPr>
        <w:t>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Discharge</w:t>
      </w:r>
      <w:r>
        <w:rPr>
          <w:sz w:val="24"/>
        </w:rPr>
        <w:t>” button</w:t>
      </w:r>
      <w:r>
        <w:rPr>
          <w:sz w:val="24"/>
        </w:rPr>
        <w:t xml:space="preserve"> to end session</w:t>
      </w:r>
      <w:r>
        <w:rPr>
          <w:sz w:val="24"/>
        </w:rPr>
        <w:t>.</w:t>
      </w:r>
    </w:p>
    <w:p w:rsidR="006635C0" w:rsidRDefault="006635C0" w:rsidP="006635C0">
      <w:pPr>
        <w:rPr>
          <w:sz w:val="24"/>
        </w:rPr>
      </w:pPr>
    </w:p>
    <w:p w:rsidR="006635C0" w:rsidRDefault="006635C0">
      <w:pPr>
        <w:spacing w:after="200"/>
        <w:rPr>
          <w:sz w:val="24"/>
        </w:rPr>
      </w:pPr>
    </w:p>
    <w:p w:rsidR="008B0D21" w:rsidRDefault="008E66D5" w:rsidP="008B0D21">
      <w:pPr>
        <w:keepNext/>
        <w:spacing w:after="200"/>
      </w:pPr>
      <w:r>
        <w:rPr>
          <w:noProof/>
          <w:sz w:val="24"/>
        </w:rPr>
        <w:lastRenderedPageBreak/>
        <w:drawing>
          <wp:inline distT="0" distB="0" distL="0" distR="0" wp14:anchorId="3813978B" wp14:editId="62A99433">
            <wp:extent cx="5943600" cy="4206240"/>
            <wp:effectExtent l="0" t="0" r="0" b="381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03C918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D5" w:rsidRDefault="008B0D21" w:rsidP="008B0D21">
      <w:pPr>
        <w:pStyle w:val="Caption"/>
        <w:jc w:val="center"/>
        <w:rPr>
          <w:sz w:val="24"/>
        </w:rPr>
      </w:pPr>
      <w:bookmarkStart w:id="34" w:name="_Toc4369154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bookmarkEnd w:id="34"/>
      <w:r>
        <w:fldChar w:fldCharType="end"/>
      </w:r>
    </w:p>
    <w:p w:rsidR="00C247F8" w:rsidRDefault="00C247F8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7265BD">
      <w:pPr>
        <w:pStyle w:val="Heading1"/>
      </w:pPr>
      <w:bookmarkStart w:id="35" w:name="_Toc436915392"/>
      <w:r w:rsidRPr="00FB6EF2">
        <w:lastRenderedPageBreak/>
        <w:t>Pharmacy Info System</w:t>
      </w:r>
      <w:bookmarkEnd w:id="35"/>
    </w:p>
    <w:p w:rsidR="00482A14" w:rsidRPr="00482A14" w:rsidRDefault="00482A14" w:rsidP="00482A14"/>
    <w:p w:rsidR="00F36756" w:rsidRDefault="0097387E" w:rsidP="00F36756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B638B6" wp14:editId="3EAA7269">
                <wp:simplePos x="0" y="0"/>
                <wp:positionH relativeFrom="margin">
                  <wp:posOffset>2888831</wp:posOffset>
                </wp:positionH>
                <wp:positionV relativeFrom="paragraph">
                  <wp:posOffset>1330866</wp:posOffset>
                </wp:positionV>
                <wp:extent cx="304800" cy="30480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5B00BA" w:rsidRDefault="00F36756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638B6" id="Text Box 124" o:spid="_x0000_s1081" type="#_x0000_t202" style="position:absolute;left:0;text-align:left;margin-left:227.45pt;margin-top:104.8pt;width:24pt;height:24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" filled="f" stroked="f" strokeweight="3pt">
                <v:textbox>
                  <w:txbxContent>
                    <w:p w:rsidR="00F36756" w:rsidRPr="005B00BA" w:rsidRDefault="00F36756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BF40D3F" wp14:editId="4CAD0154">
                <wp:simplePos x="0" y="0"/>
                <wp:positionH relativeFrom="column">
                  <wp:posOffset>2939429</wp:posOffset>
                </wp:positionH>
                <wp:positionV relativeFrom="paragraph">
                  <wp:posOffset>1332338</wp:posOffset>
                </wp:positionV>
                <wp:extent cx="776174" cy="775862"/>
                <wp:effectExtent l="19050" t="19050" r="24130" b="2476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92080" id="Rectangle 125" o:spid="_x0000_s1026" style="position:absolute;margin-left:231.45pt;margin-top:104.9pt;width:61.1pt;height:61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2418CC62" wp14:editId="66658F69">
            <wp:extent cx="3346273" cy="3245767"/>
            <wp:effectExtent l="0" t="0" r="698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F2" w:rsidRDefault="00F36756" w:rsidP="00F36756">
      <w:pPr>
        <w:pStyle w:val="Caption"/>
        <w:jc w:val="center"/>
      </w:pPr>
      <w:bookmarkStart w:id="36" w:name="_Toc4369154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26</w:t>
      </w:r>
      <w:bookmarkEnd w:id="36"/>
      <w:r>
        <w:fldChar w:fldCharType="end"/>
      </w:r>
    </w:p>
    <w:p w:rsidR="00F36756" w:rsidRPr="00F36756" w:rsidRDefault="00F36756" w:rsidP="00F36756"/>
    <w:p w:rsidR="003A1D25" w:rsidRDefault="003A1D25" w:rsidP="003A1D25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“Pharmacy Info System” button.</w:t>
      </w:r>
    </w:p>
    <w:p w:rsidR="00F36756" w:rsidRDefault="000D6A77" w:rsidP="00F36756">
      <w:pPr>
        <w:keepNext/>
        <w:spacing w:after="200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851026</wp:posOffset>
                </wp:positionH>
                <wp:positionV relativeFrom="paragraph">
                  <wp:posOffset>1032271</wp:posOffset>
                </wp:positionV>
                <wp:extent cx="425513" cy="54321"/>
                <wp:effectExtent l="0" t="0" r="0" b="3175"/>
                <wp:wrapNone/>
                <wp:docPr id="368" name="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13" cy="54321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276EF" id="Rectangle 368" o:spid="_x0000_s1026" style="position:absolute;margin-left:67pt;margin-top:81.3pt;width:33.5pt;height:4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" fillcolor="#0070c0" stroked="f" strokeweight="1pt"/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8214FE1" wp14:editId="71023BF5">
                <wp:simplePos x="0" y="0"/>
                <wp:positionH relativeFrom="margin">
                  <wp:posOffset>823865</wp:posOffset>
                </wp:positionH>
                <wp:positionV relativeFrom="paragraph">
                  <wp:posOffset>1005111</wp:posOffset>
                </wp:positionV>
                <wp:extent cx="3414571" cy="105623"/>
                <wp:effectExtent l="19050" t="19050" r="14605" b="2794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571" cy="1056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11D15" id="Rectangle 263" o:spid="_x0000_s1026" style="position:absolute;margin-left:64.85pt;margin-top:79.15pt;width:268.85pt;height:8.3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C279FF4" wp14:editId="67300504">
                <wp:simplePos x="0" y="0"/>
                <wp:positionH relativeFrom="column">
                  <wp:posOffset>2876550</wp:posOffset>
                </wp:positionH>
                <wp:positionV relativeFrom="paragraph">
                  <wp:posOffset>2919730</wp:posOffset>
                </wp:positionV>
                <wp:extent cx="266700" cy="114300"/>
                <wp:effectExtent l="38100" t="19050" r="19050" b="57150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828F" id="Straight Arrow Connector 367" o:spid="_x0000_s1026" type="#_x0000_t32" style="position:absolute;margin-left:226.5pt;margin-top:229.9pt;width:21pt;height:9pt;flip:x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83D5F31" wp14:editId="2579B47E">
                <wp:simplePos x="0" y="0"/>
                <wp:positionH relativeFrom="column">
                  <wp:posOffset>3086100</wp:posOffset>
                </wp:positionH>
                <wp:positionV relativeFrom="paragraph">
                  <wp:posOffset>2788285</wp:posOffset>
                </wp:positionV>
                <wp:extent cx="333375" cy="267335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D5F31" id="Text Box 264" o:spid="_x0000_s1082" type="#_x0000_t202" style="position:absolute;margin-left:243pt;margin-top:219.55pt;width:26.25pt;height:21.05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490E0982" wp14:editId="3A8FA1DC">
                <wp:simplePos x="0" y="0"/>
                <wp:positionH relativeFrom="column">
                  <wp:posOffset>2581275</wp:posOffset>
                </wp:positionH>
                <wp:positionV relativeFrom="paragraph">
                  <wp:posOffset>1183640</wp:posOffset>
                </wp:positionV>
                <wp:extent cx="333375" cy="26733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EC191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E0982" id="Text Box 321" o:spid="_x0000_s1083" type="#_x0000_t202" style="position:absolute;margin-left:203.25pt;margin-top:93.2pt;width:26.25pt;height:21.05pt;z-index:25208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" filled="f" stroked="f" strokeweight=".5pt">
                <v:textbox>
                  <w:txbxContent>
                    <w:p w:rsidR="00F36756" w:rsidRPr="009F1524" w:rsidRDefault="00F36756" w:rsidP="00EC1915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3414266" wp14:editId="699D15D9">
                <wp:simplePos x="0" y="0"/>
                <wp:positionH relativeFrom="column">
                  <wp:posOffset>2390775</wp:posOffset>
                </wp:positionH>
                <wp:positionV relativeFrom="paragraph">
                  <wp:posOffset>1116965</wp:posOffset>
                </wp:positionV>
                <wp:extent cx="247650" cy="142875"/>
                <wp:effectExtent l="38100" t="38100" r="19050" b="28575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61693" id="Straight Arrow Connector 265" o:spid="_x0000_s1026" type="#_x0000_t32" style="position:absolute;margin-left:188.25pt;margin-top:87.95pt;width:19.5pt;height:11.25pt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21CB696" wp14:editId="22954035">
                <wp:simplePos x="0" y="0"/>
                <wp:positionH relativeFrom="column">
                  <wp:posOffset>352425</wp:posOffset>
                </wp:positionH>
                <wp:positionV relativeFrom="paragraph">
                  <wp:posOffset>412115</wp:posOffset>
                </wp:positionV>
                <wp:extent cx="247650" cy="142875"/>
                <wp:effectExtent l="38100" t="38100" r="19050" b="28575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39CEA" id="Straight Arrow Connector 320" o:spid="_x0000_s1026" type="#_x0000_t32" style="position:absolute;margin-left:27.75pt;margin-top:32.45pt;width:19.5pt;height:11.25pt;flip:x 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="00C06A08" w:rsidRPr="00C06A08">
        <w:rPr>
          <w:sz w:val="24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2CCEF12" wp14:editId="1AFC70C4">
                <wp:simplePos x="0" y="0"/>
                <wp:positionH relativeFrom="column">
                  <wp:posOffset>542925</wp:posOffset>
                </wp:positionH>
                <wp:positionV relativeFrom="paragraph">
                  <wp:posOffset>483235</wp:posOffset>
                </wp:positionV>
                <wp:extent cx="333375" cy="26733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C06A0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CCEF12" id="Text Box 319" o:spid="_x0000_s1084" type="#_x0000_t202" style="position:absolute;margin-left:42.75pt;margin-top:38.05pt;width:26.25pt;height:21.05pt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" filled="f" stroked="f" strokeweight=".5pt">
                <v:textbox>
                  <w:txbxContent>
                    <w:p w:rsidR="00F36756" w:rsidRPr="009F1524" w:rsidRDefault="00F36756" w:rsidP="00C06A0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635C0">
        <w:rPr>
          <w:noProof/>
        </w:rPr>
        <w:drawing>
          <wp:inline distT="0" distB="0" distL="0" distR="0">
            <wp:extent cx="5943600" cy="3236595"/>
            <wp:effectExtent l="0" t="0" r="0" b="1905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03C5C5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7E" w:rsidRDefault="00F36756" w:rsidP="00F36756">
      <w:pPr>
        <w:pStyle w:val="Caption"/>
        <w:jc w:val="center"/>
      </w:pPr>
      <w:bookmarkStart w:id="37" w:name="_Toc436915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27</w:t>
      </w:r>
      <w:bookmarkEnd w:id="37"/>
      <w:r>
        <w:fldChar w:fldCharType="end"/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lastRenderedPageBreak/>
        <w:t>Step 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 w:rsidR="000D6A77">
        <w:rPr>
          <w:sz w:val="24"/>
        </w:rPr>
        <w:t>Patient Order List</w:t>
      </w:r>
      <w:r>
        <w:rPr>
          <w:sz w:val="24"/>
        </w:rPr>
        <w:t xml:space="preserve">” menu bar to </w:t>
      </w:r>
      <w:r w:rsidR="000D6A77">
        <w:rPr>
          <w:sz w:val="24"/>
        </w:rPr>
        <w:t>select patient</w:t>
      </w:r>
      <w:r>
        <w:rPr>
          <w:sz w:val="24"/>
        </w:rPr>
        <w:t>.</w:t>
      </w:r>
    </w:p>
    <w:p w:rsidR="006635C0" w:rsidRDefault="006635C0" w:rsidP="006635C0">
      <w:pPr>
        <w:rPr>
          <w:sz w:val="24"/>
        </w:rPr>
      </w:pPr>
      <w:r>
        <w:rPr>
          <w:b/>
          <w:sz w:val="24"/>
        </w:rPr>
        <w:t>Step 3</w:t>
      </w:r>
      <w:r w:rsidRPr="005B00BA">
        <w:rPr>
          <w:b/>
          <w:sz w:val="24"/>
        </w:rPr>
        <w:t>:</w:t>
      </w:r>
      <w:r>
        <w:rPr>
          <w:sz w:val="24"/>
        </w:rPr>
        <w:t xml:space="preserve"> </w:t>
      </w:r>
      <w:r w:rsidR="000D6A77">
        <w:rPr>
          <w:sz w:val="24"/>
        </w:rPr>
        <w:t>Double click at patient name</w:t>
      </w:r>
      <w:r>
        <w:rPr>
          <w:sz w:val="24"/>
        </w:rPr>
        <w:t>.</w:t>
      </w:r>
    </w:p>
    <w:p w:rsidR="006635C0" w:rsidRDefault="006635C0" w:rsidP="000D6A77">
      <w:pPr>
        <w:rPr>
          <w:sz w:val="24"/>
        </w:rPr>
      </w:pPr>
      <w:r>
        <w:rPr>
          <w:b/>
          <w:sz w:val="24"/>
        </w:rPr>
        <w:t>Step 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 w:rsidR="000D6A77">
        <w:rPr>
          <w:sz w:val="24"/>
        </w:rPr>
        <w:t>Main Page</w:t>
      </w:r>
      <w:r>
        <w:rPr>
          <w:sz w:val="24"/>
        </w:rPr>
        <w:t xml:space="preserve">” button </w:t>
      </w:r>
      <w:r w:rsidR="000D6A77">
        <w:rPr>
          <w:sz w:val="24"/>
        </w:rPr>
        <w:t>to back to main menu</w:t>
      </w:r>
      <w:r>
        <w:rPr>
          <w:sz w:val="24"/>
        </w:rPr>
        <w:t xml:space="preserve">. </w:t>
      </w:r>
    </w:p>
    <w:p w:rsidR="006635C0" w:rsidRPr="006635C0" w:rsidRDefault="006635C0" w:rsidP="006635C0"/>
    <w:p w:rsidR="00F36756" w:rsidRDefault="000D6A77" w:rsidP="00F36756">
      <w:pPr>
        <w:keepNext/>
        <w:spacing w:after="200"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876065E" wp14:editId="72DF14EC">
                <wp:simplePos x="0" y="0"/>
                <wp:positionH relativeFrom="column">
                  <wp:posOffset>2169893</wp:posOffset>
                </wp:positionH>
                <wp:positionV relativeFrom="paragraph">
                  <wp:posOffset>695325</wp:posOffset>
                </wp:positionV>
                <wp:extent cx="428625" cy="56515"/>
                <wp:effectExtent l="0" t="0" r="9525" b="635"/>
                <wp:wrapNone/>
                <wp:docPr id="371" name="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6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D57DE" id="Rectangle 371" o:spid="_x0000_s1026" style="position:absolute;margin-left:170.85pt;margin-top:54.75pt;width:33.75pt;height:4.4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4D4AAC6" wp14:editId="4DA854A8">
                <wp:simplePos x="0" y="0"/>
                <wp:positionH relativeFrom="column">
                  <wp:posOffset>549275</wp:posOffset>
                </wp:positionH>
                <wp:positionV relativeFrom="paragraph">
                  <wp:posOffset>847725</wp:posOffset>
                </wp:positionV>
                <wp:extent cx="428625" cy="56515"/>
                <wp:effectExtent l="0" t="0" r="9525" b="635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6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0AEC6" id="Rectangle 370" o:spid="_x0000_s1026" style="position:absolute;margin-left:43.25pt;margin-top:66.75pt;width:33.75pt;height:4.4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" fillcolor="white [3212]" stroked="f" strokeweight="1pt"/>
            </w:pict>
          </mc:Fallback>
        </mc:AlternateContent>
      </w:r>
      <w:r w:rsidR="001C723E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D126BD1" wp14:editId="06BF06A6">
                <wp:simplePos x="0" y="0"/>
                <wp:positionH relativeFrom="column">
                  <wp:posOffset>5438775</wp:posOffset>
                </wp:positionH>
                <wp:positionV relativeFrom="paragraph">
                  <wp:posOffset>1114425</wp:posOffset>
                </wp:positionV>
                <wp:extent cx="333375" cy="26733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1C723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26BD1" id="Text Box 322" o:spid="_x0000_s1085" type="#_x0000_t202" style="position:absolute;left:0;text-align:left;margin-left:428.25pt;margin-top:87.75pt;width:26.25pt;height:21.05pt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" filled="f" stroked="f" strokeweight=".5pt">
                <v:textbox>
                  <w:txbxContent>
                    <w:p w:rsidR="00F36756" w:rsidRPr="009F1524" w:rsidRDefault="00F36756" w:rsidP="001C723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C723E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96EB9FC" wp14:editId="57E1F4C7">
                <wp:simplePos x="0" y="0"/>
                <wp:positionH relativeFrom="column">
                  <wp:posOffset>1809750</wp:posOffset>
                </wp:positionH>
                <wp:positionV relativeFrom="paragraph">
                  <wp:posOffset>99695</wp:posOffset>
                </wp:positionV>
                <wp:extent cx="333375" cy="267335"/>
                <wp:effectExtent l="0" t="0" r="0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6EB9FC" id="Text Box 267" o:spid="_x0000_s1086" type="#_x0000_t202" style="position:absolute;left:0;text-align:left;margin-left:142.5pt;margin-top:7.85pt;width:26.25pt;height:21.05p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C723E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2785647" wp14:editId="2D92AF6C">
                <wp:simplePos x="0" y="0"/>
                <wp:positionH relativeFrom="column">
                  <wp:posOffset>1085849</wp:posOffset>
                </wp:positionH>
                <wp:positionV relativeFrom="paragraph">
                  <wp:posOffset>219075</wp:posOffset>
                </wp:positionV>
                <wp:extent cx="771525" cy="133350"/>
                <wp:effectExtent l="38100" t="19050" r="9525" b="7620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AAAE" id="Straight Arrow Connector 268" o:spid="_x0000_s1026" type="#_x0000_t32" style="position:absolute;margin-left:85.5pt;margin-top:17.25pt;width:60.75pt;height:10.5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="003C54B8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F607C9A" wp14:editId="63990CE4">
                <wp:simplePos x="0" y="0"/>
                <wp:positionH relativeFrom="margin">
                  <wp:posOffset>104775</wp:posOffset>
                </wp:positionH>
                <wp:positionV relativeFrom="paragraph">
                  <wp:posOffset>533400</wp:posOffset>
                </wp:positionV>
                <wp:extent cx="5619750" cy="1724025"/>
                <wp:effectExtent l="19050" t="19050" r="19050" b="28575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724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4B481" id="Rectangle 266" o:spid="_x0000_s1026" style="position:absolute;margin-left:8.25pt;margin-top:42pt;width:442.5pt;height:135.7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236595"/>
            <wp:effectExtent l="0" t="0" r="0" b="190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03C2226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52" w:rsidRDefault="00F36756" w:rsidP="00F36756">
      <w:pPr>
        <w:pStyle w:val="Caption"/>
        <w:jc w:val="center"/>
      </w:pPr>
      <w:bookmarkStart w:id="38" w:name="_Toc4369154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28</w:t>
      </w:r>
      <w:bookmarkEnd w:id="38"/>
      <w:r>
        <w:fldChar w:fldCharType="end"/>
      </w:r>
    </w:p>
    <w:p w:rsidR="00F36756" w:rsidRPr="00F36756" w:rsidRDefault="00F36756" w:rsidP="00F36756"/>
    <w:p w:rsidR="00F36756" w:rsidRDefault="001C723E" w:rsidP="00F36756">
      <w:pPr>
        <w:keepNext/>
        <w:spacing w:after="200"/>
      </w:pP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43D7983" wp14:editId="156B5E43">
                <wp:simplePos x="0" y="0"/>
                <wp:positionH relativeFrom="column">
                  <wp:posOffset>3733800</wp:posOffset>
                </wp:positionH>
                <wp:positionV relativeFrom="paragraph">
                  <wp:posOffset>994410</wp:posOffset>
                </wp:positionV>
                <wp:extent cx="333375" cy="26733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D7983" id="Text Box 270" o:spid="_x0000_s1087" type="#_x0000_t202" style="position:absolute;margin-left:294pt;margin-top:78.3pt;width:26.25pt;height:21.05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7FC4F9C" wp14:editId="7586B576">
                <wp:simplePos x="0" y="0"/>
                <wp:positionH relativeFrom="column">
                  <wp:posOffset>3514725</wp:posOffset>
                </wp:positionH>
                <wp:positionV relativeFrom="paragraph">
                  <wp:posOffset>913765</wp:posOffset>
                </wp:positionV>
                <wp:extent cx="247650" cy="142875"/>
                <wp:effectExtent l="38100" t="38100" r="19050" b="2857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67129" id="Straight Arrow Connector 271" o:spid="_x0000_s1026" type="#_x0000_t32" style="position:absolute;margin-left:276.75pt;margin-top:71.95pt;width:19.5pt;height:11.25pt;flip:x 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="00681152">
        <w:rPr>
          <w:noProof/>
          <w:sz w:val="24"/>
        </w:rPr>
        <w:drawing>
          <wp:inline distT="0" distB="0" distL="0" distR="0" wp14:anchorId="2D79B043" wp14:editId="306BD7C7">
            <wp:extent cx="5943600" cy="1693545"/>
            <wp:effectExtent l="0" t="0" r="0" b="190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03CF856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75"/>
                    <a:stretch/>
                  </pic:blipFill>
                  <pic:spPr bwMode="auto"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52" w:rsidRDefault="00F36756" w:rsidP="00F36756">
      <w:pPr>
        <w:pStyle w:val="Caption"/>
        <w:jc w:val="center"/>
      </w:pPr>
      <w:bookmarkStart w:id="39" w:name="_Toc436915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29</w:t>
      </w:r>
      <w:bookmarkEnd w:id="39"/>
      <w:r>
        <w:fldChar w:fldCharType="end"/>
      </w:r>
    </w:p>
    <w:p w:rsidR="008B0D21" w:rsidRPr="008B0D21" w:rsidRDefault="008B0D21" w:rsidP="008B0D21"/>
    <w:p w:rsidR="000D6A77" w:rsidRDefault="000D6A77" w:rsidP="000D6A77">
      <w:pPr>
        <w:rPr>
          <w:sz w:val="24"/>
        </w:rPr>
      </w:pPr>
      <w:r>
        <w:rPr>
          <w:b/>
          <w:sz w:val="24"/>
        </w:rPr>
        <w:t>Step 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“Patient </w:t>
      </w:r>
      <w:r>
        <w:rPr>
          <w:sz w:val="24"/>
        </w:rPr>
        <w:t>Drug Dispense</w:t>
      </w:r>
      <w:r>
        <w:rPr>
          <w:sz w:val="24"/>
        </w:rPr>
        <w:t>” m</w:t>
      </w:r>
      <w:r>
        <w:rPr>
          <w:sz w:val="24"/>
        </w:rPr>
        <w:t>enu bar</w:t>
      </w:r>
      <w:r>
        <w:rPr>
          <w:sz w:val="24"/>
        </w:rPr>
        <w:t>.</w:t>
      </w:r>
    </w:p>
    <w:p w:rsidR="000D6A77" w:rsidRDefault="000D6A77" w:rsidP="000D6A77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6</w:t>
      </w:r>
      <w:r w:rsidRPr="005B00BA">
        <w:rPr>
          <w:b/>
          <w:sz w:val="24"/>
        </w:rPr>
        <w:t>:</w:t>
      </w:r>
      <w:r>
        <w:rPr>
          <w:sz w:val="24"/>
        </w:rPr>
        <w:t xml:space="preserve"> Double </w:t>
      </w:r>
      <w:r>
        <w:rPr>
          <w:sz w:val="24"/>
        </w:rPr>
        <w:t>check the details</w:t>
      </w:r>
      <w:r>
        <w:rPr>
          <w:sz w:val="24"/>
        </w:rPr>
        <w:t>.</w:t>
      </w:r>
    </w:p>
    <w:p w:rsidR="000D6A77" w:rsidRDefault="000D6A77" w:rsidP="000D6A77">
      <w:pPr>
        <w:rPr>
          <w:sz w:val="24"/>
        </w:rPr>
      </w:pPr>
      <w:r>
        <w:rPr>
          <w:b/>
          <w:sz w:val="24"/>
        </w:rPr>
        <w:lastRenderedPageBreak/>
        <w:t>Step 7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Print Label</w:t>
      </w:r>
      <w:r>
        <w:rPr>
          <w:sz w:val="24"/>
        </w:rPr>
        <w:t xml:space="preserve">” button to </w:t>
      </w:r>
      <w:r>
        <w:rPr>
          <w:sz w:val="24"/>
        </w:rPr>
        <w:t>print the drug label</w:t>
      </w:r>
      <w:r>
        <w:rPr>
          <w:sz w:val="24"/>
        </w:rPr>
        <w:t>.</w:t>
      </w:r>
      <w:r>
        <w:rPr>
          <w:sz w:val="24"/>
        </w:rPr>
        <w:t xml:space="preserve"> After that Click button “Dispense” to dispense the drug.</w:t>
      </w:r>
      <w:r>
        <w:rPr>
          <w:sz w:val="24"/>
        </w:rPr>
        <w:t xml:space="preserve"> </w:t>
      </w:r>
    </w:p>
    <w:p w:rsidR="00F36756" w:rsidRPr="00F36756" w:rsidRDefault="00F36756" w:rsidP="00F36756"/>
    <w:p w:rsidR="00F36756" w:rsidRDefault="001C723E" w:rsidP="00F36756">
      <w:pPr>
        <w:keepNext/>
        <w:spacing w:after="200"/>
      </w:pPr>
      <w:r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4698ACA" wp14:editId="1FFE3755">
                <wp:simplePos x="0" y="0"/>
                <wp:positionH relativeFrom="column">
                  <wp:posOffset>457200</wp:posOffset>
                </wp:positionH>
                <wp:positionV relativeFrom="paragraph">
                  <wp:posOffset>1626870</wp:posOffset>
                </wp:positionV>
                <wp:extent cx="333375" cy="26733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1C723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698ACA" id="Text Box 327" o:spid="_x0000_s1088" type="#_x0000_t202" style="position:absolute;margin-left:36pt;margin-top:128.1pt;width:26.25pt;height:21.0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1C723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69D8A72" wp14:editId="14D53E10">
                <wp:simplePos x="0" y="0"/>
                <wp:positionH relativeFrom="margin">
                  <wp:posOffset>323850</wp:posOffset>
                </wp:positionH>
                <wp:positionV relativeFrom="paragraph">
                  <wp:posOffset>1360170</wp:posOffset>
                </wp:positionV>
                <wp:extent cx="4972050" cy="1409700"/>
                <wp:effectExtent l="19050" t="19050" r="19050" b="1905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140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25AE0" id="Rectangle 326" o:spid="_x0000_s1026" style="position:absolute;margin-left:25.5pt;margin-top:107.1pt;width:391.5pt;height:111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3BAAF06" wp14:editId="3BD95066">
                <wp:simplePos x="0" y="0"/>
                <wp:positionH relativeFrom="column">
                  <wp:posOffset>5125085</wp:posOffset>
                </wp:positionH>
                <wp:positionV relativeFrom="paragraph">
                  <wp:posOffset>170180</wp:posOffset>
                </wp:positionV>
                <wp:extent cx="333375" cy="267335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1C723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AAF06" id="Text Box 323" o:spid="_x0000_s1089" type="#_x0000_t202" style="position:absolute;margin-left:403.55pt;margin-top:13.4pt;width:26.25pt;height:21.05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1C723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AEE1D04" wp14:editId="3BDBF2A1">
                <wp:simplePos x="0" y="0"/>
                <wp:positionH relativeFrom="column">
                  <wp:posOffset>5324475</wp:posOffset>
                </wp:positionH>
                <wp:positionV relativeFrom="paragraph">
                  <wp:posOffset>341630</wp:posOffset>
                </wp:positionV>
                <wp:extent cx="57150" cy="237490"/>
                <wp:effectExtent l="76200" t="19050" r="57150" b="4826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37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D2972" id="Straight Arrow Connector 324" o:spid="_x0000_s1026" type="#_x0000_t32" style="position:absolute;margin-left:419.25pt;margin-top:26.9pt;width:4.5pt;height:18.7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" strokecolor="red" strokeweight="2.25pt">
                <v:stroke endarrow="block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FF7CB99" wp14:editId="604AA6DD">
                <wp:simplePos x="0" y="0"/>
                <wp:positionH relativeFrom="margin">
                  <wp:posOffset>123825</wp:posOffset>
                </wp:positionH>
                <wp:positionV relativeFrom="paragraph">
                  <wp:posOffset>436246</wp:posOffset>
                </wp:positionV>
                <wp:extent cx="4972050" cy="400050"/>
                <wp:effectExtent l="19050" t="19050" r="19050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F7330" id="Rectangle 272" o:spid="_x0000_s1026" style="position:absolute;margin-left:9.75pt;margin-top:34.35pt;width:391.5pt;height:31.5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AF056E9" wp14:editId="6142EE53">
                <wp:simplePos x="0" y="0"/>
                <wp:positionH relativeFrom="column">
                  <wp:posOffset>1838325</wp:posOffset>
                </wp:positionH>
                <wp:positionV relativeFrom="paragraph">
                  <wp:posOffset>78740</wp:posOffset>
                </wp:positionV>
                <wp:extent cx="333375" cy="26733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F056E9" id="Text Box 273" o:spid="_x0000_s1090" type="#_x0000_t202" style="position:absolute;margin-left:144.75pt;margin-top:6.2pt;width:26.25pt;height:21.05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FBDE381" wp14:editId="12CDC7A6">
                <wp:simplePos x="0" y="0"/>
                <wp:positionH relativeFrom="column">
                  <wp:posOffset>1495424</wp:posOffset>
                </wp:positionH>
                <wp:positionV relativeFrom="paragraph">
                  <wp:posOffset>217170</wp:posOffset>
                </wp:positionV>
                <wp:extent cx="371475" cy="114300"/>
                <wp:effectExtent l="38100" t="19050" r="9525" b="7620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F523C" id="Straight Arrow Connector 274" o:spid="_x0000_s1026" type="#_x0000_t32" style="position:absolute;margin-left:117.75pt;margin-top:17.1pt;width:29.25pt;height:9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7B70E179" wp14:editId="3486EBAC">
            <wp:extent cx="5943600" cy="3236595"/>
            <wp:effectExtent l="0" t="0" r="0" b="190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03C6F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F36756" w:rsidP="00F36756">
      <w:pPr>
        <w:pStyle w:val="Caption"/>
        <w:jc w:val="center"/>
      </w:pPr>
      <w:bookmarkStart w:id="40" w:name="_Toc4369154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30</w:t>
      </w:r>
      <w:bookmarkEnd w:id="40"/>
      <w:r>
        <w:fldChar w:fldCharType="end"/>
      </w:r>
    </w:p>
    <w:p w:rsidR="00F36756" w:rsidRPr="00F36756" w:rsidRDefault="00F36756" w:rsidP="00F36756"/>
    <w:p w:rsidR="00F36756" w:rsidRDefault="001C723E" w:rsidP="00F36756">
      <w:pPr>
        <w:keepNext/>
        <w:spacing w:after="200"/>
        <w:jc w:val="center"/>
      </w:pP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787FB9B" wp14:editId="46CC3FC7">
                <wp:simplePos x="0" y="0"/>
                <wp:positionH relativeFrom="column">
                  <wp:posOffset>857250</wp:posOffset>
                </wp:positionH>
                <wp:positionV relativeFrom="paragraph">
                  <wp:posOffset>47625</wp:posOffset>
                </wp:positionV>
                <wp:extent cx="333375" cy="267335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1C723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87FB9B" id="Text Box 325" o:spid="_x0000_s1091" type="#_x0000_t202" style="position:absolute;left:0;text-align:left;margin-left:67.5pt;margin-top:3.75pt;width:26.25pt;height:21.0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" filled="f" stroked="f" strokeweight=".5pt">
                <v:textbox>
                  <w:txbxContent>
                    <w:p w:rsidR="00F36756" w:rsidRPr="009F1524" w:rsidRDefault="00F36756" w:rsidP="001C723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4B7804C" wp14:editId="2EC1B6A2">
                <wp:simplePos x="0" y="0"/>
                <wp:positionH relativeFrom="column">
                  <wp:posOffset>5505450</wp:posOffset>
                </wp:positionH>
                <wp:positionV relativeFrom="paragraph">
                  <wp:posOffset>156845</wp:posOffset>
                </wp:positionV>
                <wp:extent cx="333375" cy="267335"/>
                <wp:effectExtent l="0" t="0" r="0" b="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7804C" id="Text Box 276" o:spid="_x0000_s1092" type="#_x0000_t202" style="position:absolute;left:0;text-align:left;margin-left:433.5pt;margin-top:12.35pt;width:26.25pt;height:21.05p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8882237" wp14:editId="79958F1D">
                <wp:simplePos x="0" y="0"/>
                <wp:positionH relativeFrom="column">
                  <wp:posOffset>5238749</wp:posOffset>
                </wp:positionH>
                <wp:positionV relativeFrom="paragraph">
                  <wp:posOffset>285750</wp:posOffset>
                </wp:positionV>
                <wp:extent cx="295275" cy="114300"/>
                <wp:effectExtent l="38100" t="19050" r="9525" b="5715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A0CD5" id="Straight Arrow Connector 277" o:spid="_x0000_s1026" type="#_x0000_t32" style="position:absolute;margin-left:412.5pt;margin-top:22.5pt;width:23.25pt;height:9pt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="003C54B8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A04464" wp14:editId="146CB015">
                <wp:simplePos x="0" y="0"/>
                <wp:positionH relativeFrom="margin">
                  <wp:posOffset>114299</wp:posOffset>
                </wp:positionH>
                <wp:positionV relativeFrom="paragraph">
                  <wp:posOffset>257176</wp:posOffset>
                </wp:positionV>
                <wp:extent cx="4829175" cy="571500"/>
                <wp:effectExtent l="19050" t="19050" r="2857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1447C" id="Rectangle 275" o:spid="_x0000_s1026" style="position:absolute;margin-left:9pt;margin-top:20.25pt;width:380.25pt;height:4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28ABE3EE" wp14:editId="6553F42E">
            <wp:extent cx="5943600" cy="105283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03CE74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F36756" w:rsidP="00F36756">
      <w:pPr>
        <w:pStyle w:val="Caption"/>
        <w:jc w:val="center"/>
      </w:pPr>
      <w:bookmarkStart w:id="41" w:name="_Toc4369154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31</w:t>
      </w:r>
      <w:bookmarkEnd w:id="41"/>
      <w:r>
        <w:fldChar w:fldCharType="end"/>
      </w:r>
    </w:p>
    <w:p w:rsidR="00F36756" w:rsidRDefault="001C723E" w:rsidP="00F36756">
      <w:pPr>
        <w:keepNext/>
        <w:spacing w:after="200"/>
      </w:pPr>
      <w:r w:rsidRPr="003C54B8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0A33C80B" wp14:editId="7F8E0537">
                <wp:simplePos x="0" y="0"/>
                <wp:positionH relativeFrom="column">
                  <wp:posOffset>47625</wp:posOffset>
                </wp:positionH>
                <wp:positionV relativeFrom="paragraph">
                  <wp:posOffset>241935</wp:posOffset>
                </wp:positionV>
                <wp:extent cx="333375" cy="267335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1C723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3C80B" id="Text Box 328" o:spid="_x0000_s1093" type="#_x0000_t202" style="position:absolute;margin-left:3.75pt;margin-top:19.05pt;width:26.25pt;height:21.05pt;z-index:25209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" filled="f" stroked="f" strokeweight=".5pt">
                <v:textbox>
                  <w:txbxContent>
                    <w:p w:rsidR="00F36756" w:rsidRPr="009F1524" w:rsidRDefault="00F36756" w:rsidP="001C723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66B0A2B" wp14:editId="5371B869">
                <wp:simplePos x="0" y="0"/>
                <wp:positionH relativeFrom="column">
                  <wp:posOffset>4638675</wp:posOffset>
                </wp:positionH>
                <wp:positionV relativeFrom="paragraph">
                  <wp:posOffset>2780030</wp:posOffset>
                </wp:positionV>
                <wp:extent cx="333375" cy="267335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B0A2B" id="Text Box 279" o:spid="_x0000_s1094" type="#_x0000_t202" style="position:absolute;margin-left:365.25pt;margin-top:218.9pt;width:26.25pt;height:21.05pt;z-index:25202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CBC751A" wp14:editId="74E541EE">
                <wp:simplePos x="0" y="0"/>
                <wp:positionH relativeFrom="column">
                  <wp:posOffset>4448175</wp:posOffset>
                </wp:positionH>
                <wp:positionV relativeFrom="paragraph">
                  <wp:posOffset>2651760</wp:posOffset>
                </wp:positionV>
                <wp:extent cx="247650" cy="142875"/>
                <wp:effectExtent l="38100" t="38100" r="19050" b="2857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FF102" id="Straight Arrow Connector 280" o:spid="_x0000_s1026" type="#_x0000_t32" style="position:absolute;margin-left:350.25pt;margin-top:208.8pt;width:19.5pt;height:11.25pt;flip:x y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A1F3F59" wp14:editId="3BCE04C9">
                <wp:simplePos x="0" y="0"/>
                <wp:positionH relativeFrom="margin">
                  <wp:posOffset>333374</wp:posOffset>
                </wp:positionH>
                <wp:positionV relativeFrom="paragraph">
                  <wp:posOffset>165735</wp:posOffset>
                </wp:positionV>
                <wp:extent cx="5343525" cy="1533525"/>
                <wp:effectExtent l="19050" t="19050" r="28575" b="2857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1533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E6668" id="Rectangle 278" o:spid="_x0000_s1026" style="position:absolute;margin-left:26.25pt;margin-top:13.05pt;width:420.75pt;height:120.7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6C4A4D">
        <w:rPr>
          <w:noProof/>
        </w:rPr>
        <w:drawing>
          <wp:inline distT="0" distB="0" distL="0" distR="0">
            <wp:extent cx="5943600" cy="3236595"/>
            <wp:effectExtent l="0" t="0" r="0" b="190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03CBA1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F36756" w:rsidP="00F36756">
      <w:pPr>
        <w:pStyle w:val="Caption"/>
        <w:jc w:val="center"/>
      </w:pPr>
      <w:bookmarkStart w:id="42" w:name="_Toc4369154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32</w:t>
      </w:r>
      <w:bookmarkEnd w:id="42"/>
      <w:r>
        <w:fldChar w:fldCharType="end"/>
      </w:r>
    </w:p>
    <w:p w:rsidR="008B0D21" w:rsidRPr="008B0D21" w:rsidRDefault="008B0D21" w:rsidP="008B0D21"/>
    <w:p w:rsidR="006C4A4D" w:rsidRDefault="006C4A4D" w:rsidP="006C4A4D">
      <w:pPr>
        <w:rPr>
          <w:sz w:val="24"/>
        </w:rPr>
      </w:pPr>
      <w:r>
        <w:rPr>
          <w:b/>
          <w:sz w:val="24"/>
        </w:rPr>
        <w:t>Step 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“Drug Order” menu bar.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>Step 9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“Search Offline” button.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>Step 10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text field.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>Step 11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“Search” button.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>Step 12</w:t>
      </w:r>
      <w:r>
        <w:rPr>
          <w:sz w:val="24"/>
        </w:rPr>
        <w:t>: Fill the text field. Then Click “Accept” button to save drug order details.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13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Prescribe</w:t>
      </w:r>
      <w:r>
        <w:rPr>
          <w:sz w:val="24"/>
        </w:rPr>
        <w:t>” button.</w:t>
      </w:r>
    </w:p>
    <w:p w:rsidR="006C4A4D" w:rsidRDefault="006C4A4D" w:rsidP="006C4A4D">
      <w:pPr>
        <w:rPr>
          <w:sz w:val="24"/>
        </w:rPr>
      </w:pPr>
    </w:p>
    <w:p w:rsidR="00F36756" w:rsidRPr="00F36756" w:rsidRDefault="00F36756" w:rsidP="00F36756"/>
    <w:p w:rsidR="006C4A4D" w:rsidRDefault="00224542" w:rsidP="006C4A4D">
      <w:pPr>
        <w:keepNext/>
        <w:spacing w:after="200"/>
        <w:jc w:val="center"/>
      </w:pPr>
      <w:r w:rsidRPr="001C723E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9410533" wp14:editId="2E715A9B">
                <wp:simplePos x="0" y="0"/>
                <wp:positionH relativeFrom="margin">
                  <wp:posOffset>5429250</wp:posOffset>
                </wp:positionH>
                <wp:positionV relativeFrom="paragraph">
                  <wp:posOffset>1631315</wp:posOffset>
                </wp:positionV>
                <wp:extent cx="381000" cy="26733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245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10533" id="Text Box 337" o:spid="_x0000_s1095" type="#_x0000_t202" style="position:absolute;left:0;text-align:left;margin-left:427.5pt;margin-top:128.45pt;width:30pt;height:21.05pt;z-index:252116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" filled="f" stroked="f" strokeweight=".5pt">
                <v:textbox>
                  <w:txbxContent>
                    <w:p w:rsidR="00F36756" w:rsidRPr="009F1524" w:rsidRDefault="00F36756" w:rsidP="002245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DADC76C" wp14:editId="1EC84F48">
                <wp:simplePos x="0" y="0"/>
                <wp:positionH relativeFrom="margin">
                  <wp:posOffset>3171824</wp:posOffset>
                </wp:positionH>
                <wp:positionV relativeFrom="paragraph">
                  <wp:posOffset>1593214</wp:posOffset>
                </wp:positionV>
                <wp:extent cx="2295525" cy="771525"/>
                <wp:effectExtent l="19050" t="19050" r="28575" b="28575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771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8DD03" id="Rectangle 336" o:spid="_x0000_s1026" style="position:absolute;margin-left:249.75pt;margin-top:125.45pt;width:180.75pt;height:60.75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59636DB" wp14:editId="6EC31DC9">
                <wp:simplePos x="0" y="0"/>
                <wp:positionH relativeFrom="margin">
                  <wp:align>center</wp:align>
                </wp:positionH>
                <wp:positionV relativeFrom="paragraph">
                  <wp:posOffset>1517015</wp:posOffset>
                </wp:positionV>
                <wp:extent cx="333375" cy="26733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245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636DB" id="Text Box 335" o:spid="_x0000_s1096" type="#_x0000_t202" style="position:absolute;left:0;text-align:left;margin-left:0;margin-top:119.45pt;width:26.25pt;height:21.05pt;z-index:2521128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" filled="f" stroked="f" strokeweight=".5pt">
                <v:textbox>
                  <w:txbxContent>
                    <w:p w:rsidR="00F36756" w:rsidRPr="009F1524" w:rsidRDefault="00F36756" w:rsidP="002245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E5AAAFE" wp14:editId="075EBF99">
                <wp:simplePos x="0" y="0"/>
                <wp:positionH relativeFrom="column">
                  <wp:posOffset>2838450</wp:posOffset>
                </wp:positionH>
                <wp:positionV relativeFrom="paragraph">
                  <wp:posOffset>1717041</wp:posOffset>
                </wp:positionV>
                <wp:extent cx="95250" cy="285750"/>
                <wp:effectExtent l="57150" t="19050" r="38100" b="3810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A00E" id="Straight Arrow Connector 334" o:spid="_x0000_s1026" type="#_x0000_t32" style="position:absolute;margin-left:223.5pt;margin-top:135.2pt;width:7.5pt;height:22.5pt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8E90495" wp14:editId="7E61A436">
                <wp:simplePos x="0" y="0"/>
                <wp:positionH relativeFrom="margin">
                  <wp:posOffset>361950</wp:posOffset>
                </wp:positionH>
                <wp:positionV relativeFrom="paragraph">
                  <wp:posOffset>2021840</wp:posOffset>
                </wp:positionV>
                <wp:extent cx="381000" cy="26733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245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E90495" id="Text Box 333" o:spid="_x0000_s1097" type="#_x0000_t202" style="position:absolute;left:0;text-align:left;margin-left:28.5pt;margin-top:159.2pt;width:30pt;height:21.05pt;z-index:252108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" filled="f" stroked="f" strokeweight=".5pt">
                <v:textbox>
                  <w:txbxContent>
                    <w:p w:rsidR="00F36756" w:rsidRPr="009F1524" w:rsidRDefault="00F36756" w:rsidP="002245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2E5B4E4" wp14:editId="41593950">
                <wp:simplePos x="0" y="0"/>
                <wp:positionH relativeFrom="margin">
                  <wp:posOffset>228600</wp:posOffset>
                </wp:positionH>
                <wp:positionV relativeFrom="paragraph">
                  <wp:posOffset>1593215</wp:posOffset>
                </wp:positionV>
                <wp:extent cx="2438400" cy="1085850"/>
                <wp:effectExtent l="19050" t="19050" r="19050" b="1905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85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D52C1" id="Rectangle 332" o:spid="_x0000_s1026" style="position:absolute;margin-left:18pt;margin-top:125.45pt;width:192pt;height:85.5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6F88B88" wp14:editId="580DA63D">
                <wp:simplePos x="0" y="0"/>
                <wp:positionH relativeFrom="margin">
                  <wp:align>left</wp:align>
                </wp:positionH>
                <wp:positionV relativeFrom="paragraph">
                  <wp:posOffset>707390</wp:posOffset>
                </wp:positionV>
                <wp:extent cx="333375" cy="26733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245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88B88" id="Text Box 331" o:spid="_x0000_s1098" type="#_x0000_t202" style="position:absolute;left:0;text-align:left;margin-left:0;margin-top:55.7pt;width:26.25pt;height:21.05pt;z-index:252104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" filled="f" stroked="f" strokeweight=".5pt">
                <v:textbox>
                  <w:txbxContent>
                    <w:p w:rsidR="00F36756" w:rsidRPr="009F1524" w:rsidRDefault="00F36756" w:rsidP="002245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723E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EAF5717" wp14:editId="47ACDA88">
                <wp:simplePos x="0" y="0"/>
                <wp:positionH relativeFrom="margin">
                  <wp:posOffset>247650</wp:posOffset>
                </wp:positionH>
                <wp:positionV relativeFrom="paragraph">
                  <wp:posOffset>631191</wp:posOffset>
                </wp:positionV>
                <wp:extent cx="2266950" cy="742950"/>
                <wp:effectExtent l="19050" t="19050" r="19050" b="1905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05F0B" id="Rectangle 281" o:spid="_x0000_s1026" style="position:absolute;margin-left:19.5pt;margin-top:49.7pt;width:178.5pt;height:58.5pt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1C723E"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D4870B1" wp14:editId="6F18159B">
                <wp:simplePos x="0" y="0"/>
                <wp:positionH relativeFrom="column">
                  <wp:posOffset>1667510</wp:posOffset>
                </wp:positionH>
                <wp:positionV relativeFrom="paragraph">
                  <wp:posOffset>151765</wp:posOffset>
                </wp:positionV>
                <wp:extent cx="333375" cy="26733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1C723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4870B1" id="Text Box 329" o:spid="_x0000_s1099" type="#_x0000_t202" style="position:absolute;left:0;text-align:left;margin-left:131.3pt;margin-top:11.95pt;width:26.25pt;height:21.05pt;z-index:25210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" filled="f" stroked="f" strokeweight=".5pt">
                <v:textbox>
                  <w:txbxContent>
                    <w:p w:rsidR="00F36756" w:rsidRPr="009F1524" w:rsidRDefault="00F36756" w:rsidP="001C723E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1C723E" w:rsidRPr="001C723E">
        <w:rPr>
          <w:sz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A01DD50" wp14:editId="0493FF3D">
                <wp:simplePos x="0" y="0"/>
                <wp:positionH relativeFrom="column">
                  <wp:posOffset>228599</wp:posOffset>
                </wp:positionH>
                <wp:positionV relativeFrom="paragraph">
                  <wp:posOffset>259715</wp:posOffset>
                </wp:positionV>
                <wp:extent cx="1476375" cy="104775"/>
                <wp:effectExtent l="38100" t="19050" r="9525" b="10477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104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19703" id="Straight Arrow Connector 330" o:spid="_x0000_s1026" type="#_x0000_t32" style="position:absolute;margin-left:18pt;margin-top:20.45pt;width:116.25pt;height:8.25pt;flip:x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="001C723E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CB36AFA" wp14:editId="4A1BCBEA">
                <wp:simplePos x="0" y="0"/>
                <wp:positionH relativeFrom="column">
                  <wp:posOffset>1162050</wp:posOffset>
                </wp:positionH>
                <wp:positionV relativeFrom="paragraph">
                  <wp:posOffset>83820</wp:posOffset>
                </wp:positionV>
                <wp:extent cx="333375" cy="267335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36AFA" id="Text Box 282" o:spid="_x0000_s1100" type="#_x0000_t202" style="position:absolute;left:0;text-align:left;margin-left:91.5pt;margin-top:6.6pt;width:26.25pt;height:21.05pt;z-index:25202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1C723E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76ABAB5" wp14:editId="44897E68">
                <wp:simplePos x="0" y="0"/>
                <wp:positionH relativeFrom="column">
                  <wp:posOffset>619124</wp:posOffset>
                </wp:positionH>
                <wp:positionV relativeFrom="paragraph">
                  <wp:posOffset>164464</wp:posOffset>
                </wp:positionV>
                <wp:extent cx="581025" cy="66675"/>
                <wp:effectExtent l="38100" t="57150" r="9525" b="8572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66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7E700" id="Straight Arrow Connector 283" o:spid="_x0000_s1026" type="#_x0000_t32" style="position:absolute;margin-left:48.75pt;margin-top:12.95pt;width:45.75pt;height:5.25pt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69C32EA6" wp14:editId="7FE19275">
            <wp:extent cx="5943600" cy="3236595"/>
            <wp:effectExtent l="0" t="0" r="0" b="190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03CA16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F36756" w:rsidP="00F36756">
      <w:pPr>
        <w:pStyle w:val="Caption"/>
        <w:jc w:val="center"/>
      </w:pPr>
      <w:bookmarkStart w:id="43" w:name="_Toc4369154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33</w:t>
      </w:r>
      <w:bookmarkEnd w:id="43"/>
      <w:r>
        <w:fldChar w:fldCharType="end"/>
      </w:r>
    </w:p>
    <w:p w:rsidR="008B0D21" w:rsidRPr="008B0D21" w:rsidRDefault="008B0D21" w:rsidP="008B0D21"/>
    <w:p w:rsidR="006C4A4D" w:rsidRDefault="006C4A4D" w:rsidP="006C4A4D">
      <w:pPr>
        <w:rPr>
          <w:sz w:val="24"/>
        </w:rPr>
      </w:pPr>
      <w:r>
        <w:rPr>
          <w:b/>
          <w:sz w:val="24"/>
        </w:rPr>
        <w:t>Step 14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Inventory</w:t>
      </w:r>
      <w:r>
        <w:rPr>
          <w:sz w:val="24"/>
        </w:rPr>
        <w:t>” menu bar.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ATC</w:t>
      </w:r>
      <w:r>
        <w:rPr>
          <w:sz w:val="24"/>
        </w:rPr>
        <w:t>” menu bar.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>Step 16</w:t>
      </w:r>
      <w:r w:rsidRPr="005B00BA">
        <w:rPr>
          <w:b/>
          <w:sz w:val="24"/>
        </w:rPr>
        <w:t>:</w:t>
      </w:r>
      <w:r>
        <w:rPr>
          <w:sz w:val="24"/>
        </w:rPr>
        <w:t xml:space="preserve"> </w:t>
      </w:r>
      <w:r w:rsidR="00964F1E">
        <w:rPr>
          <w:sz w:val="24"/>
        </w:rPr>
        <w:t>Browse the ATC Code</w:t>
      </w:r>
      <w:r>
        <w:rPr>
          <w:sz w:val="24"/>
        </w:rPr>
        <w:t>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17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text field.</w:t>
      </w:r>
    </w:p>
    <w:p w:rsidR="006C4A4D" w:rsidRDefault="006C4A4D" w:rsidP="006C4A4D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>18</w:t>
      </w:r>
      <w:r>
        <w:rPr>
          <w:sz w:val="24"/>
        </w:rPr>
        <w:t>: Click “</w:t>
      </w:r>
      <w:r>
        <w:rPr>
          <w:sz w:val="24"/>
        </w:rPr>
        <w:t>Add</w:t>
      </w:r>
      <w:r w:rsidR="00964F1E">
        <w:rPr>
          <w:sz w:val="24"/>
        </w:rPr>
        <w:t>/Update/Delete</w:t>
      </w:r>
      <w:r>
        <w:rPr>
          <w:sz w:val="24"/>
        </w:rPr>
        <w:t>” button.</w:t>
      </w:r>
    </w:p>
    <w:p w:rsidR="006C4A4D" w:rsidRPr="006C4A4D" w:rsidRDefault="006C4A4D" w:rsidP="006C4A4D">
      <w:r>
        <w:rPr>
          <w:b/>
          <w:sz w:val="24"/>
        </w:rPr>
        <w:t xml:space="preserve">Step </w:t>
      </w:r>
      <w:r>
        <w:rPr>
          <w:b/>
          <w:sz w:val="24"/>
        </w:rPr>
        <w:t>19</w:t>
      </w:r>
      <w:r w:rsidRPr="005B00BA">
        <w:rPr>
          <w:b/>
          <w:sz w:val="24"/>
        </w:rPr>
        <w:t>:</w:t>
      </w:r>
      <w:r>
        <w:rPr>
          <w:sz w:val="24"/>
        </w:rPr>
        <w:t xml:space="preserve"> </w:t>
      </w:r>
      <w:r w:rsidR="00964F1E">
        <w:rPr>
          <w:sz w:val="24"/>
        </w:rPr>
        <w:t>Browse the ATC Code.</w:t>
      </w:r>
    </w:p>
    <w:p w:rsidR="00F36756" w:rsidRDefault="00FB35DC" w:rsidP="00F36756">
      <w:pPr>
        <w:keepNext/>
        <w:spacing w:after="200"/>
      </w:pPr>
      <w:r w:rsidRPr="00224542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EA5DB34" wp14:editId="1BD744F7">
                <wp:simplePos x="0" y="0"/>
                <wp:positionH relativeFrom="column">
                  <wp:posOffset>5419725</wp:posOffset>
                </wp:positionH>
                <wp:positionV relativeFrom="paragraph">
                  <wp:posOffset>2286000</wp:posOffset>
                </wp:positionV>
                <wp:extent cx="76200" cy="200025"/>
                <wp:effectExtent l="57150" t="38100" r="57150" b="952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200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2BE1" id="Straight Arrow Connector 344" o:spid="_x0000_s1026" type="#_x0000_t32" style="position:absolute;margin-left:426.75pt;margin-top:180pt;width:6pt;height:15.75pt;flip:x 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224542">
        <w:rPr>
          <w:sz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C7D80DD" wp14:editId="65C55C8C">
                <wp:simplePos x="0" y="0"/>
                <wp:positionH relativeFrom="column">
                  <wp:posOffset>5381625</wp:posOffset>
                </wp:positionH>
                <wp:positionV relativeFrom="paragraph">
                  <wp:posOffset>2486025</wp:posOffset>
                </wp:positionV>
                <wp:extent cx="333375" cy="267335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FB35D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D80DD" id="Text Box 343" o:spid="_x0000_s1101" type="#_x0000_t202" style="position:absolute;margin-left:423.75pt;margin-top:195.75pt;width:26.25pt;height:21.05pt;z-index:25212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" filled="f" stroked="f" strokeweight=".5pt">
                <v:textbox>
                  <w:txbxContent>
                    <w:p w:rsidR="00F36756" w:rsidRPr="009F1524" w:rsidRDefault="00F36756" w:rsidP="00FB35D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224542" w:rsidRPr="00224542">
        <w:rPr>
          <w:sz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F7C64E3" wp14:editId="4237463C">
                <wp:simplePos x="0" y="0"/>
                <wp:positionH relativeFrom="column">
                  <wp:posOffset>38100</wp:posOffset>
                </wp:positionH>
                <wp:positionV relativeFrom="paragraph">
                  <wp:posOffset>1762125</wp:posOffset>
                </wp:positionV>
                <wp:extent cx="333375" cy="267335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245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7C64E3" id="Text Box 341" o:spid="_x0000_s1102" type="#_x0000_t202" style="position:absolute;margin-left:3pt;margin-top:138.75pt;width:26.25pt;height:21.05pt;z-index:252124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2245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224542" w:rsidRPr="00224542">
        <w:rPr>
          <w:sz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D8E499B" wp14:editId="36AAA909">
                <wp:simplePos x="0" y="0"/>
                <wp:positionH relativeFrom="column">
                  <wp:posOffset>57150</wp:posOffset>
                </wp:positionH>
                <wp:positionV relativeFrom="paragraph">
                  <wp:posOffset>704850</wp:posOffset>
                </wp:positionV>
                <wp:extent cx="333375" cy="267335"/>
                <wp:effectExtent l="0" t="0" r="0" b="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245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E499B" id="Text Box 342" o:spid="_x0000_s1103" type="#_x0000_t202" style="position:absolute;margin-left:4.5pt;margin-top:55.5pt;width:26.25pt;height:21.05pt;z-index:25212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" filled="f" stroked="f" strokeweight=".5pt">
                <v:textbox>
                  <w:txbxContent>
                    <w:p w:rsidR="00F36756" w:rsidRPr="009F1524" w:rsidRDefault="00F36756" w:rsidP="002245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224542" w:rsidRPr="00224542">
        <w:rPr>
          <w:sz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C237D0F" wp14:editId="08818A89">
                <wp:simplePos x="0" y="0"/>
                <wp:positionH relativeFrom="column">
                  <wp:posOffset>5067935</wp:posOffset>
                </wp:positionH>
                <wp:positionV relativeFrom="paragraph">
                  <wp:posOffset>961390</wp:posOffset>
                </wp:positionV>
                <wp:extent cx="333375" cy="26733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245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37D0F" id="Text Box 339" o:spid="_x0000_s1104" type="#_x0000_t202" style="position:absolute;margin-left:399.05pt;margin-top:75.7pt;width:26.25pt;height:21.0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" filled="f" stroked="f" strokeweight=".5pt">
                <v:textbox>
                  <w:txbxContent>
                    <w:p w:rsidR="00F36756" w:rsidRPr="009F1524" w:rsidRDefault="00F36756" w:rsidP="002245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224542" w:rsidRPr="00224542">
        <w:rPr>
          <w:sz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CAC5454" wp14:editId="2A2BFAF3">
                <wp:simplePos x="0" y="0"/>
                <wp:positionH relativeFrom="column">
                  <wp:posOffset>5257799</wp:posOffset>
                </wp:positionH>
                <wp:positionV relativeFrom="paragraph">
                  <wp:posOffset>1228725</wp:posOffset>
                </wp:positionV>
                <wp:extent cx="47625" cy="276225"/>
                <wp:effectExtent l="76200" t="19050" r="47625" b="47625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76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21969" id="Straight Arrow Connector 340" o:spid="_x0000_s1026" type="#_x0000_t32" style="position:absolute;margin-left:414pt;margin-top:96.75pt;width:3.75pt;height:21.7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 w:rsidR="00224542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4470D6C" wp14:editId="64DADD92">
                <wp:simplePos x="0" y="0"/>
                <wp:positionH relativeFrom="margin">
                  <wp:posOffset>352425</wp:posOffset>
                </wp:positionH>
                <wp:positionV relativeFrom="paragraph">
                  <wp:posOffset>1628774</wp:posOffset>
                </wp:positionV>
                <wp:extent cx="4476750" cy="1133475"/>
                <wp:effectExtent l="19050" t="19050" r="19050" b="28575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1133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4F199" id="Rectangle 338" o:spid="_x0000_s1026" style="position:absolute;margin-left:27.75pt;margin-top:128.25pt;width:352.5pt;height:89.25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224542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B731543" wp14:editId="49038268">
                <wp:simplePos x="0" y="0"/>
                <wp:positionH relativeFrom="margin">
                  <wp:posOffset>314325</wp:posOffset>
                </wp:positionH>
                <wp:positionV relativeFrom="paragraph">
                  <wp:posOffset>590550</wp:posOffset>
                </wp:positionV>
                <wp:extent cx="2133600" cy="809625"/>
                <wp:effectExtent l="19050" t="19050" r="19050" b="2857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09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828F8" id="Rectangle 284" o:spid="_x0000_s1026" style="position:absolute;margin-left:24.75pt;margin-top:46.5pt;width:168pt;height:63.75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ZQgnQIAAJM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224542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6AEAC2B" wp14:editId="160FC60A">
                <wp:simplePos x="0" y="0"/>
                <wp:positionH relativeFrom="column">
                  <wp:posOffset>971550</wp:posOffset>
                </wp:positionH>
                <wp:positionV relativeFrom="paragraph">
                  <wp:posOffset>128270</wp:posOffset>
                </wp:positionV>
                <wp:extent cx="333375" cy="267335"/>
                <wp:effectExtent l="0" t="0" r="0" b="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EAC2B" id="Text Box 285" o:spid="_x0000_s1105" type="#_x0000_t202" style="position:absolute;margin-left:76.5pt;margin-top:10.1pt;width:26.25pt;height:21.05pt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224542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2D2DFE" wp14:editId="3E4A6A9A">
                <wp:simplePos x="0" y="0"/>
                <wp:positionH relativeFrom="column">
                  <wp:posOffset>419099</wp:posOffset>
                </wp:positionH>
                <wp:positionV relativeFrom="paragraph">
                  <wp:posOffset>238124</wp:posOffset>
                </wp:positionV>
                <wp:extent cx="600075" cy="123825"/>
                <wp:effectExtent l="38100" t="19050" r="9525" b="85725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2871" id="Straight Arrow Connector 286" o:spid="_x0000_s1026" type="#_x0000_t32" style="position:absolute;margin-left:33pt;margin-top:18.75pt;width:47.25pt;height:9.75pt;flip:x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" strokecolor="red" strokeweight="2.25pt">
                <v:stroke endarrow="block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47E85D34" wp14:editId="384C63C4">
            <wp:extent cx="5943600" cy="3236595"/>
            <wp:effectExtent l="0" t="0" r="0" b="190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03CFE5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F36756" w:rsidP="00F36756">
      <w:pPr>
        <w:pStyle w:val="Caption"/>
        <w:jc w:val="center"/>
      </w:pPr>
      <w:bookmarkStart w:id="44" w:name="_Toc4369154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34</w:t>
      </w:r>
      <w:bookmarkEnd w:id="44"/>
      <w:r>
        <w:fldChar w:fldCharType="end"/>
      </w:r>
    </w:p>
    <w:p w:rsidR="00F36756" w:rsidRPr="00F36756" w:rsidRDefault="00F36756" w:rsidP="00F36756"/>
    <w:p w:rsidR="00F36756" w:rsidRDefault="00F36756" w:rsidP="00F36756">
      <w:pPr>
        <w:keepNext/>
        <w:spacing w:after="200"/>
        <w:jc w:val="center"/>
      </w:pP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216395D" wp14:editId="49A358EF">
                <wp:simplePos x="0" y="0"/>
                <wp:positionH relativeFrom="margin">
                  <wp:posOffset>3176905</wp:posOffset>
                </wp:positionH>
                <wp:positionV relativeFrom="paragraph">
                  <wp:posOffset>2966085</wp:posOffset>
                </wp:positionV>
                <wp:extent cx="333375" cy="267335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16395D" id="Text Box 288" o:spid="_x0000_s1106" type="#_x0000_t202" style="position:absolute;left:0;text-align:left;margin-left:250.15pt;margin-top:233.55pt;width:26.25pt;height:21.05pt;z-index:252037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A97B2DA" wp14:editId="48B5097F">
                <wp:simplePos x="0" y="0"/>
                <wp:positionH relativeFrom="column">
                  <wp:posOffset>3457575</wp:posOffset>
                </wp:positionH>
                <wp:positionV relativeFrom="paragraph">
                  <wp:posOffset>2999105</wp:posOffset>
                </wp:positionV>
                <wp:extent cx="476250" cy="47625"/>
                <wp:effectExtent l="19050" t="95250" r="0" b="66675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47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07FCB" id="Straight Arrow Connector 289" o:spid="_x0000_s1026" type="#_x0000_t32" style="position:absolute;margin-left:272.25pt;margin-top:236.15pt;width:37.5pt;height:3.75pt;flip: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" strokecolor="red" strokeweight="2.25pt">
                <v:stroke endarrow="block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643A1EBB" wp14:editId="24B9E4B8">
            <wp:extent cx="4915586" cy="3305636"/>
            <wp:effectExtent l="0" t="0" r="0" b="952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03C2AA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F36756" w:rsidP="00F36756">
      <w:pPr>
        <w:pStyle w:val="Caption"/>
        <w:jc w:val="center"/>
      </w:pPr>
      <w:bookmarkStart w:id="45" w:name="_Toc4369154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0D21">
        <w:rPr>
          <w:noProof/>
        </w:rPr>
        <w:t>35</w:t>
      </w:r>
      <w:bookmarkEnd w:id="45"/>
      <w:r>
        <w:fldChar w:fldCharType="end"/>
      </w:r>
    </w:p>
    <w:p w:rsidR="008B0D21" w:rsidRPr="008B0D21" w:rsidRDefault="008B0D21" w:rsidP="008B0D21"/>
    <w:p w:rsidR="00964F1E" w:rsidRDefault="00964F1E" w:rsidP="00964F1E">
      <w:pPr>
        <w:rPr>
          <w:sz w:val="24"/>
        </w:rPr>
      </w:pPr>
      <w:r>
        <w:rPr>
          <w:b/>
          <w:sz w:val="24"/>
        </w:rPr>
        <w:t>Step 20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“MDC” menu bar.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t>Step 21</w:t>
      </w:r>
      <w:r w:rsidRPr="005B00BA">
        <w:rPr>
          <w:b/>
          <w:sz w:val="24"/>
        </w:rPr>
        <w:t>:</w:t>
      </w:r>
      <w:r>
        <w:rPr>
          <w:sz w:val="24"/>
        </w:rPr>
        <w:t xml:space="preserve"> Browse the Drug Name.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lastRenderedPageBreak/>
        <w:t>Step 22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text field.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t>Step 23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“Add/Update/Delete” button.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t>Step 24</w:t>
      </w:r>
      <w:r>
        <w:rPr>
          <w:sz w:val="24"/>
        </w:rPr>
        <w:t>: Click “Export to Excel” button.</w:t>
      </w:r>
    </w:p>
    <w:p w:rsidR="00964F1E" w:rsidRPr="006C4A4D" w:rsidRDefault="00964F1E" w:rsidP="00964F1E">
      <w:r>
        <w:rPr>
          <w:b/>
          <w:sz w:val="24"/>
        </w:rPr>
        <w:t>Step 25</w:t>
      </w:r>
      <w:r w:rsidRPr="005B00BA">
        <w:rPr>
          <w:b/>
          <w:sz w:val="24"/>
        </w:rPr>
        <w:t>:</w:t>
      </w:r>
      <w:r>
        <w:rPr>
          <w:sz w:val="24"/>
        </w:rPr>
        <w:t xml:space="preserve"> set the location to save File and click “Save” button.</w:t>
      </w:r>
    </w:p>
    <w:p w:rsidR="00964F1E" w:rsidRPr="00964F1E" w:rsidRDefault="00964F1E" w:rsidP="00964F1E"/>
    <w:p w:rsidR="008B0D21" w:rsidRDefault="00FB35DC" w:rsidP="008B0D21">
      <w:pPr>
        <w:keepNext/>
        <w:spacing w:after="200"/>
        <w:jc w:val="center"/>
      </w:pP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0FDDDFE" wp14:editId="663A1F7B">
                <wp:simplePos x="0" y="0"/>
                <wp:positionH relativeFrom="column">
                  <wp:posOffset>2552700</wp:posOffset>
                </wp:positionH>
                <wp:positionV relativeFrom="paragraph">
                  <wp:posOffset>676275</wp:posOffset>
                </wp:positionV>
                <wp:extent cx="333375" cy="267335"/>
                <wp:effectExtent l="0" t="0" r="0" b="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FB35D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DDFE" id="Text Box 345" o:spid="_x0000_s1107" type="#_x0000_t202" style="position:absolute;left:0;text-align:left;margin-left:201pt;margin-top:53.25pt;width:26.25pt;height:21.05pt;z-index:25213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FB35D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ED69317" wp14:editId="68D5B84A">
                <wp:simplePos x="0" y="0"/>
                <wp:positionH relativeFrom="margin">
                  <wp:posOffset>66675</wp:posOffset>
                </wp:positionH>
                <wp:positionV relativeFrom="paragraph">
                  <wp:posOffset>619124</wp:posOffset>
                </wp:positionV>
                <wp:extent cx="2466975" cy="1381125"/>
                <wp:effectExtent l="19050" t="19050" r="28575" b="2857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381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37F68" id="Rectangle 290" o:spid="_x0000_s1026" style="position:absolute;margin-left:5.25pt;margin-top:48.75pt;width:194.25pt;height:108.7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A0BCE0A" wp14:editId="61EC49B2">
                <wp:simplePos x="0" y="0"/>
                <wp:positionH relativeFrom="column">
                  <wp:posOffset>1228725</wp:posOffset>
                </wp:positionH>
                <wp:positionV relativeFrom="paragraph">
                  <wp:posOffset>118745</wp:posOffset>
                </wp:positionV>
                <wp:extent cx="333375" cy="267335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BCE0A" id="Text Box 291" o:spid="_x0000_s1108" type="#_x0000_t202" style="position:absolute;left:0;text-align:left;margin-left:96.75pt;margin-top:9.35pt;width:26.25pt;height:21.05pt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0D4195D" wp14:editId="23DDED9D">
                <wp:simplePos x="0" y="0"/>
                <wp:positionH relativeFrom="column">
                  <wp:posOffset>628650</wp:posOffset>
                </wp:positionH>
                <wp:positionV relativeFrom="paragraph">
                  <wp:posOffset>219075</wp:posOffset>
                </wp:positionV>
                <wp:extent cx="628650" cy="133350"/>
                <wp:effectExtent l="38100" t="19050" r="19050" b="762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7D2A" id="Straight Arrow Connector 292" o:spid="_x0000_s1026" type="#_x0000_t32" style="position:absolute;margin-left:49.5pt;margin-top:17.25pt;width:49.5pt;height:10.5pt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" strokecolor="red" strokeweight="2.25pt">
                <v:stroke endarrow="block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13F157EF" wp14:editId="2CC732A2">
            <wp:extent cx="5943600" cy="3236595"/>
            <wp:effectExtent l="0" t="0" r="0" b="190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03C11D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8B0D21" w:rsidP="008B0D21">
      <w:pPr>
        <w:pStyle w:val="Caption"/>
        <w:jc w:val="center"/>
        <w:rPr>
          <w:sz w:val="24"/>
        </w:rPr>
      </w:pPr>
      <w:bookmarkStart w:id="46" w:name="_Toc4369154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bookmarkEnd w:id="46"/>
      <w:r>
        <w:fldChar w:fldCharType="end"/>
      </w:r>
    </w:p>
    <w:p w:rsidR="008B0D21" w:rsidRDefault="008B0D21" w:rsidP="008B0D21">
      <w:pPr>
        <w:keepNext/>
        <w:spacing w:after="200"/>
        <w:jc w:val="center"/>
      </w:pPr>
      <w:r w:rsidRPr="003C54B8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9B77EA8" wp14:editId="3F82E91E">
                <wp:simplePos x="0" y="0"/>
                <wp:positionH relativeFrom="column">
                  <wp:posOffset>2910254</wp:posOffset>
                </wp:positionH>
                <wp:positionV relativeFrom="paragraph">
                  <wp:posOffset>2954215</wp:posOffset>
                </wp:positionV>
                <wp:extent cx="1037492" cy="45719"/>
                <wp:effectExtent l="19050" t="57150" r="0" b="10731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7492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5AD1" id="Straight Arrow Connector 295" o:spid="_x0000_s1026" type="#_x0000_t32" style="position:absolute;margin-left:229.15pt;margin-top:232.6pt;width:81.7pt;height:3.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 w:rsidR="00FB35DC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C3607EE" wp14:editId="5FDAFBBE">
                <wp:simplePos x="0" y="0"/>
                <wp:positionH relativeFrom="column">
                  <wp:posOffset>2638425</wp:posOffset>
                </wp:positionH>
                <wp:positionV relativeFrom="paragraph">
                  <wp:posOffset>2832735</wp:posOffset>
                </wp:positionV>
                <wp:extent cx="333375" cy="267335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607EE" id="Text Box 294" o:spid="_x0000_s1109" type="#_x0000_t202" style="position:absolute;left:0;text-align:left;margin-left:207.75pt;margin-top:223.05pt;width:26.25pt;height:21.05pt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6EF89065" wp14:editId="50C873DE">
            <wp:extent cx="4915586" cy="3305636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03CA9B4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8B0D21" w:rsidP="008B0D21">
      <w:pPr>
        <w:pStyle w:val="Caption"/>
        <w:jc w:val="center"/>
      </w:pPr>
      <w:bookmarkStart w:id="47" w:name="_Toc4369154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bookmarkEnd w:id="47"/>
      <w:r>
        <w:fldChar w:fldCharType="end"/>
      </w:r>
    </w:p>
    <w:p w:rsidR="008B0D21" w:rsidRPr="008B0D21" w:rsidRDefault="008B0D21" w:rsidP="008B0D21"/>
    <w:p w:rsidR="00964F1E" w:rsidRDefault="00964F1E" w:rsidP="00964F1E">
      <w:pPr>
        <w:rPr>
          <w:sz w:val="24"/>
        </w:rPr>
      </w:pPr>
      <w:r>
        <w:rPr>
          <w:b/>
          <w:sz w:val="24"/>
        </w:rPr>
        <w:t>Step 26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“Import” menu bar.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t>Step 27</w:t>
      </w:r>
      <w:r w:rsidRPr="005B00BA">
        <w:rPr>
          <w:b/>
          <w:sz w:val="24"/>
        </w:rPr>
        <w:t>:</w:t>
      </w:r>
      <w:r>
        <w:rPr>
          <w:sz w:val="24"/>
        </w:rPr>
        <w:t xml:space="preserve"> Browse the details.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t>Step 28</w:t>
      </w:r>
      <w:r w:rsidRPr="005B00BA">
        <w:rPr>
          <w:b/>
          <w:sz w:val="24"/>
        </w:rPr>
        <w:t>:</w:t>
      </w:r>
      <w:r>
        <w:rPr>
          <w:sz w:val="24"/>
        </w:rPr>
        <w:t xml:space="preserve"> set the location to save File and click “Save” button.</w:t>
      </w:r>
    </w:p>
    <w:p w:rsidR="00964F1E" w:rsidRDefault="00964F1E">
      <w:pPr>
        <w:spacing w:after="200"/>
        <w:rPr>
          <w:sz w:val="24"/>
        </w:rPr>
      </w:pPr>
    </w:p>
    <w:p w:rsidR="008B0D21" w:rsidRDefault="00FB35DC" w:rsidP="008B0D21">
      <w:pPr>
        <w:keepNext/>
        <w:spacing w:after="200"/>
      </w:pPr>
      <w:r w:rsidRPr="003C54B8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1B86990B" wp14:editId="15A9FF1C">
                <wp:simplePos x="0" y="0"/>
                <wp:positionH relativeFrom="column">
                  <wp:posOffset>2123441</wp:posOffset>
                </wp:positionH>
                <wp:positionV relativeFrom="paragraph">
                  <wp:posOffset>714374</wp:posOffset>
                </wp:positionV>
                <wp:extent cx="45719" cy="257175"/>
                <wp:effectExtent l="76200" t="19050" r="50165" b="47625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4E826" id="Straight Arrow Connector 348" o:spid="_x0000_s1026" type="#_x0000_t32" style="position:absolute;margin-left:167.2pt;margin-top:56.25pt;width:3.6pt;height:20.2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" strokecolor="red" strokeweight="2.25pt">
                <v:stroke endarrow="block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5AC8CEB" wp14:editId="37A6F29B">
                <wp:simplePos x="0" y="0"/>
                <wp:positionH relativeFrom="column">
                  <wp:posOffset>1952625</wp:posOffset>
                </wp:positionH>
                <wp:positionV relativeFrom="paragraph">
                  <wp:posOffset>495300</wp:posOffset>
                </wp:positionV>
                <wp:extent cx="333375" cy="267335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FB35D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AC8CEB" id="Text Box 347" o:spid="_x0000_s1110" type="#_x0000_t202" style="position:absolute;margin-left:153.75pt;margin-top:39pt;width:26.25pt;height:21.05pt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FB35D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AB5F8FB" wp14:editId="521D7266">
                <wp:simplePos x="0" y="0"/>
                <wp:positionH relativeFrom="column">
                  <wp:posOffset>295275</wp:posOffset>
                </wp:positionH>
                <wp:positionV relativeFrom="paragraph">
                  <wp:posOffset>1123950</wp:posOffset>
                </wp:positionV>
                <wp:extent cx="333375" cy="267335"/>
                <wp:effectExtent l="0" t="0" r="0" b="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FB35D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5F8FB" id="Text Box 346" o:spid="_x0000_s1111" type="#_x0000_t202" style="position:absolute;margin-left:23.25pt;margin-top:88.5pt;width:26.25pt;height:21.0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" filled="f" stroked="f" strokeweight=".5pt">
                <v:textbox>
                  <w:txbxContent>
                    <w:p w:rsidR="00F36756" w:rsidRPr="009F1524" w:rsidRDefault="00F36756" w:rsidP="00FB35D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EBA9C41" wp14:editId="68094459">
                <wp:simplePos x="0" y="0"/>
                <wp:positionH relativeFrom="margin">
                  <wp:posOffset>180975</wp:posOffset>
                </wp:positionH>
                <wp:positionV relativeFrom="paragraph">
                  <wp:posOffset>561975</wp:posOffset>
                </wp:positionV>
                <wp:extent cx="1762125" cy="1038225"/>
                <wp:effectExtent l="19050" t="19050" r="28575" b="28575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038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16BD2" id="Rectangle 296" o:spid="_x0000_s1026" style="position:absolute;margin-left:14.25pt;margin-top:44.25pt;width:138.75pt;height:81.7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6900943" wp14:editId="1EC01DA4">
                <wp:simplePos x="0" y="0"/>
                <wp:positionH relativeFrom="column">
                  <wp:posOffset>1647825</wp:posOffset>
                </wp:positionH>
                <wp:positionV relativeFrom="paragraph">
                  <wp:posOffset>137795</wp:posOffset>
                </wp:positionV>
                <wp:extent cx="333375" cy="267335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00943" id="Text Box 297" o:spid="_x0000_s1112" type="#_x0000_t202" style="position:absolute;margin-left:129.75pt;margin-top:10.85pt;width:26.25pt;height:21.0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3DEF4C" wp14:editId="221224D5">
                <wp:simplePos x="0" y="0"/>
                <wp:positionH relativeFrom="column">
                  <wp:posOffset>1000124</wp:posOffset>
                </wp:positionH>
                <wp:positionV relativeFrom="paragraph">
                  <wp:posOffset>247650</wp:posOffset>
                </wp:positionV>
                <wp:extent cx="657225" cy="114300"/>
                <wp:effectExtent l="38100" t="19050" r="9525" b="762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75550" id="Straight Arrow Connector 298" o:spid="_x0000_s1026" type="#_x0000_t32" style="position:absolute;margin-left:78.75pt;margin-top:19.5pt;width:51.75pt;height:9pt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2D1BBA46" wp14:editId="1BC5E06E">
            <wp:extent cx="5943600" cy="3236595"/>
            <wp:effectExtent l="0" t="0" r="0" b="190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03C51A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6E" w:rsidRDefault="008B0D21" w:rsidP="008B0D21">
      <w:pPr>
        <w:pStyle w:val="Caption"/>
        <w:jc w:val="center"/>
      </w:pPr>
      <w:bookmarkStart w:id="48" w:name="_Toc4369154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bookmarkEnd w:id="48"/>
      <w:r>
        <w:fldChar w:fldCharType="end"/>
      </w:r>
    </w:p>
    <w:p w:rsidR="008B0D21" w:rsidRPr="008B0D21" w:rsidRDefault="008B0D21" w:rsidP="008B0D21"/>
    <w:p w:rsidR="00964F1E" w:rsidRDefault="00964F1E" w:rsidP="00964F1E">
      <w:pPr>
        <w:rPr>
          <w:sz w:val="24"/>
        </w:rPr>
      </w:pPr>
      <w:r>
        <w:rPr>
          <w:b/>
          <w:sz w:val="24"/>
        </w:rPr>
        <w:t>Step 2</w:t>
      </w:r>
      <w:r>
        <w:rPr>
          <w:b/>
          <w:sz w:val="24"/>
        </w:rPr>
        <w:t>9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>
        <w:rPr>
          <w:sz w:val="24"/>
        </w:rPr>
        <w:t>Add Supplier</w:t>
      </w:r>
      <w:r>
        <w:rPr>
          <w:sz w:val="24"/>
        </w:rPr>
        <w:t>” menu bar.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 xml:space="preserve">30: </w:t>
      </w:r>
      <w:r>
        <w:rPr>
          <w:sz w:val="24"/>
        </w:rPr>
        <w:t>Fill the text field.</w:t>
      </w:r>
    </w:p>
    <w:p w:rsidR="00964F1E" w:rsidRPr="006C4A4D" w:rsidRDefault="00964F1E" w:rsidP="00964F1E">
      <w:r>
        <w:rPr>
          <w:b/>
          <w:sz w:val="24"/>
        </w:rPr>
        <w:t>Step 31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“Add/Update/Delete” button.</w:t>
      </w:r>
    </w:p>
    <w:p w:rsidR="00964F1E" w:rsidRDefault="00964F1E">
      <w:pPr>
        <w:spacing w:after="200"/>
        <w:rPr>
          <w:sz w:val="24"/>
        </w:rPr>
      </w:pPr>
    </w:p>
    <w:p w:rsidR="008B0D21" w:rsidRDefault="00235A6A" w:rsidP="008B0D21">
      <w:pPr>
        <w:keepNext/>
        <w:spacing w:after="200"/>
      </w:pP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58F8AE4" wp14:editId="1ED05127">
                <wp:simplePos x="0" y="0"/>
                <wp:positionH relativeFrom="column">
                  <wp:posOffset>914400</wp:posOffset>
                </wp:positionH>
                <wp:positionV relativeFrom="paragraph">
                  <wp:posOffset>1104265</wp:posOffset>
                </wp:positionV>
                <wp:extent cx="333375" cy="267335"/>
                <wp:effectExtent l="0" t="0" r="0" b="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235A6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8F8AE4" id="Text Box 350" o:spid="_x0000_s1113" type="#_x0000_t202" style="position:absolute;margin-left:1in;margin-top:86.95pt;width:26.25pt;height:21.05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" filled="f" stroked="f" strokeweight=".5pt">
                <v:textbox>
                  <w:txbxContent>
                    <w:p w:rsidR="00F36756" w:rsidRPr="009F1524" w:rsidRDefault="00F36756" w:rsidP="00235A6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8C6169E" wp14:editId="225E6FE3">
                <wp:simplePos x="0" y="0"/>
                <wp:positionH relativeFrom="column">
                  <wp:posOffset>542925</wp:posOffset>
                </wp:positionH>
                <wp:positionV relativeFrom="paragraph">
                  <wp:posOffset>856615</wp:posOffset>
                </wp:positionV>
                <wp:extent cx="400050" cy="285750"/>
                <wp:effectExtent l="38100" t="38100" r="19050" b="1905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E9692" id="Straight Arrow Connector 349" o:spid="_x0000_s1026" type="#_x0000_t32" style="position:absolute;margin-left:42.75pt;margin-top:67.45pt;width:31.5pt;height:22.5pt;flip:x y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" strokecolor="red" strokeweight="2.25pt">
                <v:stroke endarrow="block"/>
              </v:shape>
            </w:pict>
          </mc:Fallback>
        </mc:AlternateContent>
      </w:r>
      <w:r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BF70BB1" wp14:editId="6F884FED">
                <wp:simplePos x="0" y="0"/>
                <wp:positionH relativeFrom="column">
                  <wp:posOffset>2076450</wp:posOffset>
                </wp:positionH>
                <wp:positionV relativeFrom="paragraph">
                  <wp:posOffset>165735</wp:posOffset>
                </wp:positionV>
                <wp:extent cx="333375" cy="267335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70BB1" id="Text Box 300" o:spid="_x0000_s1114" type="#_x0000_t202" style="position:absolute;margin-left:163.5pt;margin-top:13.05pt;width:26.25pt;height:21.05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="00FB35DC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B6F3400" wp14:editId="542ADC69">
                <wp:simplePos x="0" y="0"/>
                <wp:positionH relativeFrom="column">
                  <wp:posOffset>1504949</wp:posOffset>
                </wp:positionH>
                <wp:positionV relativeFrom="paragraph">
                  <wp:posOffset>275589</wp:posOffset>
                </wp:positionV>
                <wp:extent cx="619125" cy="85725"/>
                <wp:effectExtent l="38100" t="38100" r="9525" b="85725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85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3C46" id="Straight Arrow Connector 301" o:spid="_x0000_s1026" type="#_x0000_t32" style="position:absolute;margin-left:118.5pt;margin-top:21.7pt;width:48.75pt;height:6.75pt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0B567E04" wp14:editId="102D1914">
            <wp:extent cx="5943600" cy="1292469"/>
            <wp:effectExtent l="0" t="0" r="0" b="317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03CCC20.tmp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7"/>
                    <a:stretch/>
                  </pic:blipFill>
                  <pic:spPr bwMode="auto">
                    <a:xfrm>
                      <a:off x="0" y="0"/>
                      <a:ext cx="5943600" cy="129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F1E" w:rsidRDefault="008B0D21" w:rsidP="008B0D21">
      <w:pPr>
        <w:pStyle w:val="Caption"/>
        <w:jc w:val="center"/>
        <w:rPr>
          <w:sz w:val="24"/>
        </w:rPr>
      </w:pPr>
      <w:bookmarkStart w:id="49" w:name="_Toc4369154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bookmarkEnd w:id="49"/>
      <w:r>
        <w:fldChar w:fldCharType="end"/>
      </w:r>
    </w:p>
    <w:p w:rsidR="008B0D21" w:rsidRDefault="008B0D21" w:rsidP="008B0D21">
      <w:pPr>
        <w:keepNext/>
        <w:spacing w:after="200"/>
        <w:jc w:val="center"/>
      </w:pPr>
      <w:r w:rsidRPr="003C54B8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07B55AF" wp14:editId="1692B8D9">
                <wp:simplePos x="0" y="0"/>
                <wp:positionH relativeFrom="column">
                  <wp:posOffset>3112477</wp:posOffset>
                </wp:positionH>
                <wp:positionV relativeFrom="paragraph">
                  <wp:posOffset>2998568</wp:posOffset>
                </wp:positionV>
                <wp:extent cx="808892" cy="45719"/>
                <wp:effectExtent l="19050" t="57150" r="0" b="107315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892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C94DA" id="Straight Arrow Connector 304" o:spid="_x0000_s1026" type="#_x0000_t32" style="position:absolute;margin-left:245.1pt;margin-top:236.1pt;width:63.7pt;height:3.6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" strokecolor="red" strokeweight="2.25pt">
                <v:stroke endarrow="block"/>
              </v:shape>
            </w:pict>
          </mc:Fallback>
        </mc:AlternateContent>
      </w:r>
      <w:r w:rsidR="00235A6A" w:rsidRPr="003C54B8">
        <w:rPr>
          <w:sz w:val="24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5CA1EFF" wp14:editId="0613EA87">
                <wp:simplePos x="0" y="0"/>
                <wp:positionH relativeFrom="margin">
                  <wp:align>center</wp:align>
                </wp:positionH>
                <wp:positionV relativeFrom="paragraph">
                  <wp:posOffset>2852420</wp:posOffset>
                </wp:positionV>
                <wp:extent cx="333375" cy="267335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756" w:rsidRPr="009F1524" w:rsidRDefault="00F36756" w:rsidP="003C54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CA1EFF" id="Text Box 303" o:spid="_x0000_s1115" type="#_x0000_t202" style="position:absolute;left:0;text-align:left;margin-left:0;margin-top:224.6pt;width:26.25pt;height:21.05pt;z-index:252057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" filled="f" stroked="f" strokeweight=".5pt">
                <v:textbox>
                  <w:txbxContent>
                    <w:p w:rsidR="00F36756" w:rsidRPr="009F1524" w:rsidRDefault="00F36756" w:rsidP="003C54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86E">
        <w:rPr>
          <w:noProof/>
          <w:sz w:val="24"/>
        </w:rPr>
        <w:drawing>
          <wp:inline distT="0" distB="0" distL="0" distR="0" wp14:anchorId="4518FC9F" wp14:editId="6AA02B1A">
            <wp:extent cx="4915586" cy="3305636"/>
            <wp:effectExtent l="0" t="0" r="0" b="952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03C4B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21" w:rsidRDefault="008B0D21" w:rsidP="008B0D21">
      <w:pPr>
        <w:pStyle w:val="Caption"/>
        <w:jc w:val="center"/>
      </w:pPr>
      <w:bookmarkStart w:id="50" w:name="_Toc4369154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bookmarkEnd w:id="50"/>
      <w:r>
        <w:fldChar w:fldCharType="end"/>
      </w:r>
    </w:p>
    <w:p w:rsidR="008B0D21" w:rsidRPr="008B0D21" w:rsidRDefault="008B0D21" w:rsidP="008B0D21"/>
    <w:p w:rsidR="00964F1E" w:rsidRDefault="00964F1E" w:rsidP="00964F1E">
      <w:pPr>
        <w:rPr>
          <w:sz w:val="24"/>
        </w:rPr>
      </w:pPr>
      <w:r>
        <w:rPr>
          <w:b/>
          <w:sz w:val="24"/>
        </w:rPr>
        <w:t>Step 32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“Dispense Report” menu bar.</w:t>
      </w:r>
    </w:p>
    <w:p w:rsidR="00964F1E" w:rsidRPr="00964F1E" w:rsidRDefault="00964F1E" w:rsidP="00964F1E">
      <w:r>
        <w:rPr>
          <w:b/>
          <w:sz w:val="24"/>
        </w:rPr>
        <w:t>Step 33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“Daily/ Monthly/ Yearly” button.</w:t>
      </w:r>
    </w:p>
    <w:p w:rsidR="00964F1E" w:rsidRDefault="00964F1E" w:rsidP="00964F1E">
      <w:pPr>
        <w:rPr>
          <w:sz w:val="24"/>
        </w:rPr>
      </w:pPr>
      <w:r>
        <w:rPr>
          <w:b/>
          <w:sz w:val="24"/>
        </w:rPr>
        <w:t>Step 34</w:t>
      </w:r>
      <w:r w:rsidRPr="005B00BA">
        <w:rPr>
          <w:b/>
          <w:sz w:val="24"/>
        </w:rPr>
        <w:t>:</w:t>
      </w:r>
      <w:r>
        <w:rPr>
          <w:sz w:val="24"/>
        </w:rPr>
        <w:t xml:space="preserve"> set the location to save File and click “Save” button.</w:t>
      </w:r>
    </w:p>
    <w:p w:rsidR="0032086E" w:rsidRDefault="0032086E">
      <w:pPr>
        <w:spacing w:after="200"/>
        <w:rPr>
          <w:sz w:val="24"/>
        </w:rPr>
      </w:pPr>
    </w:p>
    <w:p w:rsidR="00FB6EF2" w:rsidRPr="00FB6EF2" w:rsidRDefault="00FB6EF2" w:rsidP="007265BD">
      <w:pPr>
        <w:spacing w:after="200"/>
        <w:rPr>
          <w:sz w:val="24"/>
        </w:rPr>
      </w:pPr>
    </w:p>
    <w:sectPr w:rsidR="00FB6EF2" w:rsidRPr="00FB6EF2">
      <w:footerReference w:type="even" r:id="rId46"/>
      <w:footerReference w:type="default" r:id="rId47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553" w:rsidRDefault="002E5553">
      <w:pPr>
        <w:spacing w:after="0" w:line="240" w:lineRule="auto"/>
      </w:pPr>
      <w:r>
        <w:separator/>
      </w:r>
    </w:p>
  </w:endnote>
  <w:endnote w:type="continuationSeparator" w:id="0">
    <w:p w:rsidR="002E5553" w:rsidRDefault="002E5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756" w:rsidRDefault="00F3675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F3675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User Manual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1139AF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12/3/2015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2" o:spid="_x0000_s1116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" o:allowincell="f" filled="f" stroked="f">
              <v:textbox style="layout-flow:vertical;mso-layout-flow-alt:bottom-to-top" inset=",,8.64pt,10.8pt">
                <w:txbxContent>
                  <w:p w:rsidR="00F36756" w:rsidRDefault="00F3675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User Manual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2-03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 w:rsidR="001139AF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12/3/2015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52E6A7C" id="AutoShape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F36756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1139AF" w:rsidRPr="001139A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21" o:spid="_x0000_s1117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" o:allowincell="f" fillcolor="#d34817 [3204]" stroked="f">
              <v:textbox inset="0,0,0,0">
                <w:txbxContent>
                  <w:p w:rsidR="00F36756" w:rsidRDefault="00F36756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1139AF" w:rsidRPr="001139AF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756" w:rsidRDefault="00F36756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F3675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User Manual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1139AF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12/3/2015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4" o:spid="_x0000_s1118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" o:allowincell="f" filled="f" stroked="f">
              <v:textbox style="layout-flow:vertical;mso-layout-flow-alt:bottom-to-top" inset=",,8.64pt,10.8pt">
                <w:txbxContent>
                  <w:p w:rsidR="00F36756" w:rsidRDefault="00F3675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User Manual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2-03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 w:rsidR="001139AF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12/3/2015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D8A5BF9" id="AutoShape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DEnyKC6&#10;AgAAv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F36756" w:rsidRDefault="00F36756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1139AF" w:rsidRPr="001139A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8" o:spid="_x0000_s1119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" o:allowincell="f" fillcolor="#d34817 [3204]" stroked="f">
              <v:textbox inset="0,0,0,0">
                <w:txbxContent>
                  <w:p w:rsidR="00F36756" w:rsidRDefault="00F36756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1139AF" w:rsidRPr="001139AF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F36756" w:rsidRDefault="00F36756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553" w:rsidRDefault="002E5553">
      <w:pPr>
        <w:spacing w:after="0" w:line="240" w:lineRule="auto"/>
      </w:pPr>
      <w:r>
        <w:separator/>
      </w:r>
    </w:p>
  </w:footnote>
  <w:footnote w:type="continuationSeparator" w:id="0">
    <w:p w:rsidR="002E5553" w:rsidRDefault="002E5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0" type="#_x0000_t75" style="width:882.75pt;height:488.25pt;visibility:visible;mso-wrap-style:square" o:bullet="t">
        <v:imagedata r:id="rId1" o:title=""/>
      </v:shape>
    </w:pict>
  </w:numPicBullet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372C5B51"/>
    <w:multiLevelType w:val="hybridMultilevel"/>
    <w:tmpl w:val="E674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EF2"/>
    <w:rsid w:val="000214BD"/>
    <w:rsid w:val="000255F6"/>
    <w:rsid w:val="000D6A77"/>
    <w:rsid w:val="001139AF"/>
    <w:rsid w:val="00126EC5"/>
    <w:rsid w:val="001C723E"/>
    <w:rsid w:val="001D3A94"/>
    <w:rsid w:val="001E662B"/>
    <w:rsid w:val="001F4607"/>
    <w:rsid w:val="00224542"/>
    <w:rsid w:val="00235A6A"/>
    <w:rsid w:val="002D6E25"/>
    <w:rsid w:val="002E5553"/>
    <w:rsid w:val="002F3FC4"/>
    <w:rsid w:val="00302454"/>
    <w:rsid w:val="0032086E"/>
    <w:rsid w:val="003370D9"/>
    <w:rsid w:val="003A1D25"/>
    <w:rsid w:val="003A2D50"/>
    <w:rsid w:val="003C54B8"/>
    <w:rsid w:val="00414696"/>
    <w:rsid w:val="00441CE0"/>
    <w:rsid w:val="00482A14"/>
    <w:rsid w:val="0049783F"/>
    <w:rsid w:val="004A5DE1"/>
    <w:rsid w:val="004E5F10"/>
    <w:rsid w:val="00560EC4"/>
    <w:rsid w:val="005A21F7"/>
    <w:rsid w:val="005B00BA"/>
    <w:rsid w:val="005F4FB5"/>
    <w:rsid w:val="006635C0"/>
    <w:rsid w:val="00681152"/>
    <w:rsid w:val="006C4A4D"/>
    <w:rsid w:val="006F71ED"/>
    <w:rsid w:val="007265BD"/>
    <w:rsid w:val="007354EB"/>
    <w:rsid w:val="0081412B"/>
    <w:rsid w:val="00832B42"/>
    <w:rsid w:val="00854A91"/>
    <w:rsid w:val="008B0D21"/>
    <w:rsid w:val="008B7D42"/>
    <w:rsid w:val="008E66D5"/>
    <w:rsid w:val="00964F1E"/>
    <w:rsid w:val="0097387E"/>
    <w:rsid w:val="009B284B"/>
    <w:rsid w:val="009D2EB7"/>
    <w:rsid w:val="009F1524"/>
    <w:rsid w:val="00A56CDB"/>
    <w:rsid w:val="00B34B28"/>
    <w:rsid w:val="00BE4487"/>
    <w:rsid w:val="00C06A08"/>
    <w:rsid w:val="00C247F8"/>
    <w:rsid w:val="00C476E9"/>
    <w:rsid w:val="00C569A4"/>
    <w:rsid w:val="00C56AB1"/>
    <w:rsid w:val="00D0568B"/>
    <w:rsid w:val="00D20FF2"/>
    <w:rsid w:val="00DD604E"/>
    <w:rsid w:val="00E36BA0"/>
    <w:rsid w:val="00E373CF"/>
    <w:rsid w:val="00E721E4"/>
    <w:rsid w:val="00EA6AEF"/>
    <w:rsid w:val="00EC1915"/>
    <w:rsid w:val="00F36756"/>
    <w:rsid w:val="00F551AC"/>
    <w:rsid w:val="00F66CF8"/>
    <w:rsid w:val="00FA33EE"/>
    <w:rsid w:val="00FB35DC"/>
    <w:rsid w:val="00FB6EF2"/>
    <w:rsid w:val="00FD6F5C"/>
    <w:rsid w:val="00FE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C51F00-81F7-44F2-9948-EC4ABBD3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9D3511" w:themeColor="accent1" w:themeShade="BF"/>
      <w:spacing w:val="2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b/>
      <w:color w:val="9D3511" w:themeColor="accent1" w:themeShade="BF"/>
      <w:spacing w:val="2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="Times New Roman"/>
      <w:b/>
      <w:color w:val="9D3511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HAnsi"/>
      <w:color w:val="000000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paragraph" w:styleId="ListParagraph">
    <w:name w:val="List Paragraph"/>
    <w:basedOn w:val="Normal"/>
    <w:uiPriority w:val="34"/>
    <w:qFormat/>
    <w:rsid w:val="00FB6EF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65BD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</w:rPr>
  </w:style>
  <w:style w:type="character" w:styleId="Hyperlink">
    <w:name w:val="Hyperlink"/>
    <w:basedOn w:val="DefaultParagraphFont"/>
    <w:uiPriority w:val="99"/>
    <w:unhideWhenUsed/>
    <w:rsid w:val="007265BD"/>
    <w:rPr>
      <w:color w:val="CC9900" w:themeColor="hyperlink"/>
      <w:u w:val="single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68115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" Type="http://schemas.openxmlformats.org/officeDocument/2006/relationships/numbering" Target="numbering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footer" Target="footer1.xml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alina\AppData\Roaming\Microsoft\Templates\Report%20(Equity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CD59C33838B4FE586678F8CE3928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A2D4EA-098A-4DE0-B9F4-A51D23F7979F}"/>
      </w:docPartPr>
      <w:docPartBody>
        <w:p w:rsidR="000B48E1" w:rsidRDefault="00BF1E17">
          <w:pPr>
            <w:pStyle w:val="BCD59C33838B4FE586678F8CE39280B5"/>
          </w:pPr>
          <w:r>
            <w:t>[Type the document title]</w:t>
          </w:r>
        </w:p>
      </w:docPartBody>
    </w:docPart>
    <w:docPart>
      <w:docPartPr>
        <w:name w:val="63CD7E6AB26F49F9869B61EBF9795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C9D25-E93C-4C68-A434-C1371D17CCCA}"/>
      </w:docPartPr>
      <w:docPartBody>
        <w:p w:rsidR="000B48E1" w:rsidRDefault="00BF1E17">
          <w:pPr>
            <w:pStyle w:val="63CD7E6AB26F49F9869B61EBF9795C74"/>
          </w:pPr>
          <w:r>
            <w:t>[Type the document subtitle]</w:t>
          </w:r>
        </w:p>
      </w:docPartBody>
    </w:docPart>
    <w:docPart>
      <w:docPartPr>
        <w:name w:val="D305496736D342BC86BB3DF6C7882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14EF8-A884-4535-97CC-2C280FB233D5}"/>
      </w:docPartPr>
      <w:docPartBody>
        <w:p w:rsidR="000B48E1" w:rsidRDefault="00BF1E17">
          <w:pPr>
            <w:pStyle w:val="D305496736D342BC86BB3DF6C7882088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[Type the document title]</w:t>
          </w:r>
        </w:p>
      </w:docPartBody>
    </w:docPart>
    <w:docPart>
      <w:docPartPr>
        <w:name w:val="07239F313ADE43569427EDCA10A17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2BBBE9-FED6-487D-83C9-0B3F928B5897}"/>
      </w:docPartPr>
      <w:docPartBody>
        <w:p w:rsidR="000B48E1" w:rsidRDefault="00BF1E17">
          <w:pPr>
            <w:pStyle w:val="07239F313ADE43569427EDCA10A17F83"/>
          </w:pPr>
          <w:r>
            <w:rPr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E17"/>
    <w:rsid w:val="000B48E1"/>
    <w:rsid w:val="007E4F73"/>
    <w:rsid w:val="00BD27F8"/>
    <w:rsid w:val="00BF1E17"/>
    <w:rsid w:val="00E761FF"/>
    <w:rsid w:val="00FB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D59C33838B4FE586678F8CE39280B5">
    <w:name w:val="BCD59C33838B4FE586678F8CE39280B5"/>
  </w:style>
  <w:style w:type="paragraph" w:customStyle="1" w:styleId="63CD7E6AB26F49F9869B61EBF9795C74">
    <w:name w:val="63CD7E6AB26F49F9869B61EBF9795C74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305496736D342BC86BB3DF6C7882088">
    <w:name w:val="D305496736D342BC86BB3DF6C7882088"/>
  </w:style>
  <w:style w:type="paragraph" w:customStyle="1" w:styleId="07239F313ADE43569427EDCA10A17F83">
    <w:name w:val="07239F313ADE43569427EDCA10A17F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2015-12-03T00:00:00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9C4EA158-6381-4403-B672-7654AF6C66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DCC0D7-FA3C-4C08-B4E4-4074D1DE6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</Template>
  <TotalTime>780</TotalTime>
  <Pages>30</Pages>
  <Words>1466</Words>
  <Characters>8361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BIOCORE LAB UTEM</Company>
  <LinksUpToDate>false</LinksUpToDate>
  <CharactersWithSpaces>9808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Clinical Support System</dc:subject>
  <dc:creator>Amalina</dc:creator>
  <cp:keywords/>
  <dc:description/>
  <cp:lastModifiedBy>nur amalina ahmad</cp:lastModifiedBy>
  <cp:revision>16</cp:revision>
  <dcterms:created xsi:type="dcterms:W3CDTF">2015-12-02T17:16:00Z</dcterms:created>
  <dcterms:modified xsi:type="dcterms:W3CDTF">2015-12-03T06:16:00Z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