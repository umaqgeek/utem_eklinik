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EB7" w:rsidRDefault="00F553EE"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 w:rsidR="00D20FF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AutoShape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56F5E1D9" id="AutoShape 622" o:spid="_x0000_s1026" style="position:absolute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D20FF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Rectangle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24"/>
                                </w:tblGrid>
                                <w:tr w:rsidR="00E721E4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E721E4" w:rsidRDefault="00E721E4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E721E4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E721E4" w:rsidRDefault="00F553EE" w:rsidP="00FB6EF2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D305496736D342BC86BB3DF6C7882088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721E4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User Manual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E721E4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E721E4" w:rsidRDefault="00E721E4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E721E4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E721E4" w:rsidRDefault="00F553EE" w:rsidP="00FB6EF2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07239F313ADE43569427EDCA10A17F83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721E4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Clinical Support System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E721E4" w:rsidRDefault="00E721E4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619" o:spid="_x0000_s1026" style="position:absolute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24"/>
                          </w:tblGrid>
                          <w:tr w:rsidR="00E721E4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E721E4" w:rsidRDefault="00E721E4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E721E4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E721E4" w:rsidRDefault="00F553EE" w:rsidP="00FB6EF2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D305496736D342BC86BB3DF6C7882088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721E4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User Manual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E721E4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E721E4" w:rsidRDefault="00E721E4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E721E4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E721E4" w:rsidRDefault="00F553EE" w:rsidP="00FB6EF2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07239F313ADE43569427EDCA10A17F83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721E4">
                                      <w:rPr>
                                        <w:sz w:val="36"/>
                                        <w:szCs w:val="36"/>
                                      </w:rPr>
                                      <w:t>Clinical Support System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E721E4" w:rsidRDefault="00E721E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20FF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7498080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Rectangle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E721E4" w:rsidRDefault="00F553EE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721E4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BIOCORE LAB UTEM</w:t>
                                    </w:r>
                                  </w:sdtContent>
                                </w:sdt>
                              </w:p>
                              <w:p w:rsidR="00E721E4" w:rsidRDefault="00E721E4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E721E4" w:rsidRDefault="00F553EE">
                                <w:pPr>
                                  <w:pStyle w:val="NoSpacing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11-27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E721E4">
                                      <w:t>November 27, 2015</w:t>
                                    </w:r>
                                  </w:sdtContent>
                                </w:sdt>
                              </w:p>
                              <w:p w:rsidR="00E721E4" w:rsidRDefault="00E721E4">
                                <w:pPr>
                                  <w:pStyle w:val="NoSpacing"/>
                                  <w:spacing w:line="276" w:lineRule="auto"/>
                                  <w:jc w:val="center"/>
                                </w:pPr>
                                <w:r>
                                  <w:t xml:space="preserve">Authored by: </w:t>
                                </w: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t>Amalina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618" o:spid="_x0000_s1027" style="position:absolute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" o:allowincell="f" filled="f" stroked="f" strokeweight=".25pt">
                    <v:textbox style="mso-fit-shape-to-text:t" inset=",18pt,,18pt">
                      <w:txbxContent>
                        <w:p w:rsidR="00E721E4" w:rsidRDefault="008B7D42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721E4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BIOCORE LAB UTEM</w:t>
                              </w:r>
                            </w:sdtContent>
                          </w:sdt>
                        </w:p>
                        <w:p w:rsidR="00E721E4" w:rsidRDefault="00E721E4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E721E4" w:rsidRDefault="008B7D42">
                          <w:pPr>
                            <w:pStyle w:val="NoSpacing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11-27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E721E4">
                                <w:t>November 27, 2015</w:t>
                              </w:r>
                            </w:sdtContent>
                          </w:sdt>
                        </w:p>
                        <w:p w:rsidR="00E721E4" w:rsidRDefault="00E721E4">
                          <w:pPr>
                            <w:pStyle w:val="NoSpacing"/>
                            <w:spacing w:line="276" w:lineRule="auto"/>
                            <w:jc w:val="center"/>
                          </w:pPr>
                          <w:r>
                            <w:t xml:space="preserve">Authored by: </w:t>
                          </w: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t>Amalina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D20FF2">
            <w:br w:type="page"/>
          </w:r>
        </w:sdtContent>
      </w:sdt>
    </w:p>
    <w:p w:rsidR="009D2EB7" w:rsidRDefault="00F553EE">
      <w:pPr>
        <w:pStyle w:val="Title"/>
        <w:rPr>
          <w:smallCaps w:val="0"/>
        </w:rPr>
      </w:pPr>
      <w:sdt>
        <w:sdtPr>
          <w:rPr>
            <w:smallCaps w:val="0"/>
          </w:rPr>
          <w:alias w:val="Title"/>
          <w:tag w:val="Title"/>
          <w:id w:val="11808329"/>
          <w:placeholder>
            <w:docPart w:val="BCD59C33838B4FE586678F8CE39280B5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FB6EF2">
            <w:rPr>
              <w:smallCaps w:val="0"/>
            </w:rPr>
            <w:t>User Manual</w:t>
          </w:r>
        </w:sdtContent>
      </w:sdt>
    </w:p>
    <w:p w:rsidR="009D2EB7" w:rsidRDefault="00F553EE">
      <w:pPr>
        <w:pStyle w:val="Subtitle"/>
      </w:pPr>
      <w:sdt>
        <w:sdtPr>
          <w:alias w:val="Subtitle"/>
          <w:tag w:val="Subtitle"/>
          <w:id w:val="11808339"/>
          <w:placeholder>
            <w:docPart w:val="63CD7E6AB26F49F9869B61EBF9795C74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FB6EF2">
            <w:t>Clinical Support System</w:t>
          </w:r>
        </w:sdtContent>
      </w:sdt>
    </w:p>
    <w:p w:rsidR="005B00BA" w:rsidRPr="005B00BA" w:rsidRDefault="00FB6EF2" w:rsidP="005B00BA">
      <w:pPr>
        <w:pStyle w:val="ListParagraph"/>
        <w:numPr>
          <w:ilvl w:val="0"/>
          <w:numId w:val="11"/>
        </w:numPr>
        <w:ind w:left="360"/>
        <w:rPr>
          <w:sz w:val="24"/>
        </w:rPr>
      </w:pPr>
      <w:r w:rsidRPr="00FB6EF2">
        <w:rPr>
          <w:sz w:val="24"/>
        </w:rPr>
        <w:t>Login</w:t>
      </w:r>
    </w:p>
    <w:p w:rsidR="009B284B" w:rsidRDefault="00302454" w:rsidP="009B284B">
      <w:pPr>
        <w:keepNext/>
        <w:jc w:val="center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0CDBD7CB" wp14:editId="68F23C51">
                <wp:simplePos x="0" y="0"/>
                <wp:positionH relativeFrom="column">
                  <wp:posOffset>1657350</wp:posOffset>
                </wp:positionH>
                <wp:positionV relativeFrom="paragraph">
                  <wp:posOffset>1966595</wp:posOffset>
                </wp:positionV>
                <wp:extent cx="923925" cy="76200"/>
                <wp:effectExtent l="19050" t="57150" r="66675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76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8110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30.5pt;margin-top:154.85pt;width:72.75pt;height:6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" strokecolor="red" strokeweight="2.25pt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3000EAC2" wp14:editId="2E3AED91">
                <wp:simplePos x="0" y="0"/>
                <wp:positionH relativeFrom="column">
                  <wp:posOffset>2600325</wp:posOffset>
                </wp:positionH>
                <wp:positionV relativeFrom="paragraph">
                  <wp:posOffset>1128394</wp:posOffset>
                </wp:positionV>
                <wp:extent cx="1419225" cy="695325"/>
                <wp:effectExtent l="19050" t="1905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695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1DAB3" id="Rectangle 6" o:spid="_x0000_s1026" style="position:absolute;margin-left:204.75pt;margin-top:88.85pt;width:111.75pt;height:54.7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" filled="f" strokecolor="red" strokeweight="2.25pt"/>
            </w:pict>
          </mc:Fallback>
        </mc:AlternateContent>
      </w:r>
      <w:r w:rsidR="005B00B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5B8AC65" wp14:editId="38BA5491">
                <wp:simplePos x="0" y="0"/>
                <wp:positionH relativeFrom="column">
                  <wp:posOffset>1371600</wp:posOffset>
                </wp:positionH>
                <wp:positionV relativeFrom="paragraph">
                  <wp:posOffset>1737995</wp:posOffset>
                </wp:positionV>
                <wp:extent cx="304800" cy="3048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5B00BA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B8AC65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8" type="#_x0000_t202" style="position:absolute;left:0;text-align:left;margin-left:108pt;margin-top:136.85pt;width:24pt;height:24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" filled="f" stroked="f" strokeweight="3pt">
                <v:textbox>
                  <w:txbxContent>
                    <w:p w:rsidR="00E721E4" w:rsidRPr="005B00BA" w:rsidRDefault="00E721E4" w:rsidP="005B00BA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B00B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F4B0927" wp14:editId="5CAB0C23">
                <wp:simplePos x="0" y="0"/>
                <wp:positionH relativeFrom="column">
                  <wp:posOffset>2343150</wp:posOffset>
                </wp:positionH>
                <wp:positionV relativeFrom="paragraph">
                  <wp:posOffset>1376045</wp:posOffset>
                </wp:positionV>
                <wp:extent cx="304800" cy="3048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5B00BA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B0927" id="Text Box 11" o:spid="_x0000_s1029" type="#_x0000_t202" style="position:absolute;left:0;text-align:left;margin-left:184.5pt;margin-top:108.35pt;width:24pt;height:24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" filled="f" stroked="f" strokeweight="3pt">
                <v:textbox>
                  <w:txbxContent>
                    <w:p w:rsidR="00E721E4" w:rsidRPr="005B00BA" w:rsidRDefault="00E721E4" w:rsidP="005B00BA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568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28FD74EE" wp14:editId="1E7B9C9D">
                <wp:simplePos x="0" y="0"/>
                <wp:positionH relativeFrom="column">
                  <wp:posOffset>2352675</wp:posOffset>
                </wp:positionH>
                <wp:positionV relativeFrom="paragraph">
                  <wp:posOffset>975995</wp:posOffset>
                </wp:positionV>
                <wp:extent cx="304800" cy="3048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5B00BA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5B00BA"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D74EE" id="Text Box 10" o:spid="_x0000_s1030" type="#_x0000_t202" style="position:absolute;left:0;text-align:left;margin-left:185.25pt;margin-top:76.85pt;width:24pt;height:24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" filled="f" stroked="f" strokeweight="3pt">
                <v:textbox>
                  <w:txbxContent>
                    <w:p w:rsidR="00E721E4" w:rsidRPr="005B00BA" w:rsidRDefault="00E721E4" w:rsidP="005B00BA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 w:rsidRPr="005B00BA"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0568B">
        <w:rPr>
          <w:noProof/>
          <w:sz w:val="24"/>
        </w:rPr>
        <w:drawing>
          <wp:inline distT="0" distB="0" distL="0" distR="0" wp14:anchorId="0733F7D3" wp14:editId="6FB70363">
            <wp:extent cx="5363323" cy="2876951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14DBE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8B" w:rsidRDefault="009B284B" w:rsidP="009B284B">
      <w:pPr>
        <w:pStyle w:val="Caption"/>
        <w:jc w:val="center"/>
        <w:rPr>
          <w:sz w:val="24"/>
        </w:rPr>
      </w:pPr>
      <w:r>
        <w:t xml:space="preserve">Figure </w:t>
      </w:r>
      <w:r w:rsidR="00F553EE">
        <w:fldChar w:fldCharType="begin"/>
      </w:r>
      <w:r w:rsidR="00F553EE">
        <w:instrText xml:space="preserve"> SEQ Figure \* ARABIC </w:instrText>
      </w:r>
      <w:r w:rsidR="00F553EE">
        <w:fldChar w:fldCharType="separate"/>
      </w:r>
      <w:r w:rsidR="00F66CF8">
        <w:rPr>
          <w:noProof/>
        </w:rPr>
        <w:t>1</w:t>
      </w:r>
      <w:r w:rsidR="00F553EE">
        <w:rPr>
          <w:noProof/>
        </w:rPr>
        <w:fldChar w:fldCharType="end"/>
      </w:r>
    </w:p>
    <w:p w:rsidR="00D0568B" w:rsidRDefault="005B00BA" w:rsidP="005B00BA">
      <w:pPr>
        <w:rPr>
          <w:sz w:val="24"/>
        </w:rPr>
      </w:pPr>
      <w:r w:rsidRPr="005B00BA">
        <w:rPr>
          <w:b/>
          <w:sz w:val="24"/>
        </w:rPr>
        <w:t>Step 1:</w:t>
      </w:r>
      <w:r>
        <w:rPr>
          <w:sz w:val="24"/>
        </w:rPr>
        <w:t xml:space="preserve"> Fill </w:t>
      </w:r>
      <w:r w:rsidR="00302454">
        <w:rPr>
          <w:sz w:val="24"/>
        </w:rPr>
        <w:t>in the text fields with details needed.</w:t>
      </w:r>
    </w:p>
    <w:p w:rsidR="00D0568B" w:rsidRDefault="005B00BA" w:rsidP="005B00BA">
      <w:pPr>
        <w:rPr>
          <w:sz w:val="24"/>
        </w:rPr>
      </w:pPr>
      <w:r w:rsidRPr="005B00BA">
        <w:rPr>
          <w:b/>
          <w:sz w:val="24"/>
        </w:rPr>
        <w:t>Step 2:</w:t>
      </w:r>
      <w:r>
        <w:rPr>
          <w:sz w:val="24"/>
        </w:rPr>
        <w:t xml:space="preserve"> Click “Submit” button.</w:t>
      </w:r>
    </w:p>
    <w:p w:rsidR="00D0568B" w:rsidRPr="00D0568B" w:rsidRDefault="00D0568B" w:rsidP="00D0568B">
      <w:pPr>
        <w:jc w:val="center"/>
        <w:rPr>
          <w:sz w:val="24"/>
        </w:rPr>
      </w:pPr>
    </w:p>
    <w:p w:rsidR="0097387E" w:rsidRDefault="0097387E">
      <w:pPr>
        <w:spacing w:after="200"/>
        <w:rPr>
          <w:sz w:val="24"/>
        </w:rPr>
      </w:pPr>
      <w:r>
        <w:rPr>
          <w:sz w:val="24"/>
        </w:rPr>
        <w:br w:type="page"/>
      </w:r>
    </w:p>
    <w:p w:rsidR="005B00BA" w:rsidRPr="005B00BA" w:rsidRDefault="005B00BA" w:rsidP="005B00BA">
      <w:pPr>
        <w:pStyle w:val="ListParagraph"/>
        <w:numPr>
          <w:ilvl w:val="0"/>
          <w:numId w:val="11"/>
        </w:numPr>
        <w:ind w:left="360"/>
        <w:rPr>
          <w:sz w:val="24"/>
        </w:rPr>
      </w:pPr>
      <w:r>
        <w:rPr>
          <w:sz w:val="24"/>
        </w:rPr>
        <w:lastRenderedPageBreak/>
        <w:t>Forgot Password</w:t>
      </w:r>
    </w:p>
    <w:p w:rsidR="00F66CF8" w:rsidRDefault="00302454" w:rsidP="00F66CF8">
      <w:pPr>
        <w:pStyle w:val="ListParagraph"/>
        <w:keepNext/>
        <w:ind w:left="360"/>
        <w:jc w:val="center"/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1768FBA" wp14:editId="2C749ED9">
                <wp:simplePos x="0" y="0"/>
                <wp:positionH relativeFrom="column">
                  <wp:posOffset>2476500</wp:posOffset>
                </wp:positionH>
                <wp:positionV relativeFrom="paragraph">
                  <wp:posOffset>311150</wp:posOffset>
                </wp:positionV>
                <wp:extent cx="2047875" cy="1085850"/>
                <wp:effectExtent l="19050" t="1905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085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2B7FF" id="Rectangle 13" o:spid="_x0000_s1026" style="position:absolute;margin-left:195pt;margin-top:24.5pt;width:161.25pt;height:85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" filled="f" strokecolor="red" strokeweight="2.25pt"/>
            </w:pict>
          </mc:Fallback>
        </mc:AlternateContent>
      </w:r>
      <w:r w:rsidR="005B00B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0FEC13A" wp14:editId="1847921C">
                <wp:simplePos x="0" y="0"/>
                <wp:positionH relativeFrom="column">
                  <wp:posOffset>1876425</wp:posOffset>
                </wp:positionH>
                <wp:positionV relativeFrom="paragraph">
                  <wp:posOffset>1549400</wp:posOffset>
                </wp:positionV>
                <wp:extent cx="809625" cy="152400"/>
                <wp:effectExtent l="19050" t="19050" r="28575" b="762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1524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89640" id="Straight Arrow Connector 26" o:spid="_x0000_s1026" type="#_x0000_t32" style="position:absolute;margin-left:147.75pt;margin-top:122pt;width:63.75pt;height:1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" strokecolor="red" strokeweight="2.25pt">
                <v:stroke endarrow="block"/>
              </v:shape>
            </w:pict>
          </mc:Fallback>
        </mc:AlternateContent>
      </w:r>
      <w:r w:rsidR="005B00B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BCECF4" wp14:editId="46DB09A2">
                <wp:simplePos x="0" y="0"/>
                <wp:positionH relativeFrom="column">
                  <wp:posOffset>1609725</wp:posOffset>
                </wp:positionH>
                <wp:positionV relativeFrom="paragraph">
                  <wp:posOffset>1380490</wp:posOffset>
                </wp:positionV>
                <wp:extent cx="304800" cy="3048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5B00BA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CECF4" id="Text Box 25" o:spid="_x0000_s1031" type="#_x0000_t202" style="position:absolute;left:0;text-align:left;margin-left:126.75pt;margin-top:108.7pt;width:24pt;height:2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" filled="f" stroked="f" strokeweight="3pt">
                <v:textbox>
                  <w:txbxContent>
                    <w:p w:rsidR="00E721E4" w:rsidRPr="005B00BA" w:rsidRDefault="00E721E4" w:rsidP="005B00BA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B00B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0D6025" wp14:editId="082E528C">
                <wp:simplePos x="0" y="0"/>
                <wp:positionH relativeFrom="column">
                  <wp:posOffset>2200275</wp:posOffset>
                </wp:positionH>
                <wp:positionV relativeFrom="paragraph">
                  <wp:posOffset>189865</wp:posOffset>
                </wp:positionV>
                <wp:extent cx="304800" cy="3048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5B00BA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5B00BA"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D6025" id="Text Box 22" o:spid="_x0000_s1032" type="#_x0000_t202" style="position:absolute;left:0;text-align:left;margin-left:173.25pt;margin-top:14.95pt;width:24pt;height:2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" filled="f" stroked="f" strokeweight="3pt">
                <v:textbox>
                  <w:txbxContent>
                    <w:p w:rsidR="00E721E4" w:rsidRPr="005B00BA" w:rsidRDefault="00E721E4" w:rsidP="005B00BA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 w:rsidRPr="005B00BA"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B00BA">
        <w:rPr>
          <w:noProof/>
          <w:sz w:val="24"/>
        </w:rPr>
        <w:drawing>
          <wp:inline distT="0" distB="0" distL="0" distR="0" wp14:anchorId="742175EF" wp14:editId="42B6510D">
            <wp:extent cx="3096057" cy="1943371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148BA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BA" w:rsidRDefault="00F66CF8" w:rsidP="00F66CF8">
      <w:pPr>
        <w:pStyle w:val="Caption"/>
        <w:jc w:val="center"/>
        <w:rPr>
          <w:sz w:val="24"/>
        </w:rPr>
      </w:pPr>
      <w:r>
        <w:t xml:space="preserve">Figure </w:t>
      </w:r>
      <w:r w:rsidR="00F553EE">
        <w:fldChar w:fldCharType="begin"/>
      </w:r>
      <w:r w:rsidR="00F553EE">
        <w:instrText xml:space="preserve"> SEQ Figure \* ARABIC </w:instrText>
      </w:r>
      <w:r w:rsidR="00F553EE">
        <w:fldChar w:fldCharType="separate"/>
      </w:r>
      <w:r>
        <w:rPr>
          <w:noProof/>
        </w:rPr>
        <w:t>2</w:t>
      </w:r>
      <w:r w:rsidR="00F553EE">
        <w:rPr>
          <w:noProof/>
        </w:rPr>
        <w:fldChar w:fldCharType="end"/>
      </w:r>
    </w:p>
    <w:p w:rsidR="00302454" w:rsidRDefault="00302454" w:rsidP="00302454">
      <w:pPr>
        <w:rPr>
          <w:sz w:val="24"/>
        </w:rPr>
      </w:pPr>
      <w:r w:rsidRPr="005B00BA">
        <w:rPr>
          <w:b/>
          <w:sz w:val="24"/>
        </w:rPr>
        <w:t>Step 1:</w:t>
      </w:r>
      <w:r>
        <w:rPr>
          <w:sz w:val="24"/>
        </w:rPr>
        <w:t xml:space="preserve"> Fill in the text fields with details needed.</w:t>
      </w:r>
    </w:p>
    <w:p w:rsidR="00302454" w:rsidRPr="00302454" w:rsidRDefault="00302454" w:rsidP="00302454">
      <w:pPr>
        <w:rPr>
          <w:sz w:val="24"/>
        </w:rPr>
      </w:pPr>
      <w:r w:rsidRPr="005B00BA">
        <w:rPr>
          <w:b/>
          <w:sz w:val="24"/>
        </w:rPr>
        <w:t>Step 2:</w:t>
      </w:r>
      <w:r>
        <w:rPr>
          <w:sz w:val="24"/>
        </w:rPr>
        <w:t xml:space="preserve"> Click “Submit” button.</w:t>
      </w:r>
    </w:p>
    <w:p w:rsidR="0097387E" w:rsidRDefault="0097387E">
      <w:pPr>
        <w:spacing w:after="200"/>
        <w:rPr>
          <w:sz w:val="24"/>
        </w:rPr>
      </w:pPr>
      <w:r>
        <w:rPr>
          <w:sz w:val="24"/>
        </w:rPr>
        <w:br w:type="page"/>
      </w:r>
    </w:p>
    <w:p w:rsidR="00FB6EF2" w:rsidRDefault="00FB6EF2" w:rsidP="00FB6EF2">
      <w:pPr>
        <w:pStyle w:val="ListParagraph"/>
        <w:numPr>
          <w:ilvl w:val="0"/>
          <w:numId w:val="11"/>
        </w:numPr>
        <w:ind w:left="360"/>
        <w:rPr>
          <w:sz w:val="24"/>
        </w:rPr>
      </w:pPr>
      <w:r w:rsidRPr="00FB6EF2">
        <w:rPr>
          <w:sz w:val="24"/>
        </w:rPr>
        <w:lastRenderedPageBreak/>
        <w:t>Logout</w:t>
      </w:r>
    </w:p>
    <w:p w:rsidR="00D0568B" w:rsidRDefault="00F551AC" w:rsidP="00D0568B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1630392</wp:posOffset>
                </wp:positionH>
                <wp:positionV relativeFrom="paragraph">
                  <wp:posOffset>2155298</wp:posOffset>
                </wp:positionV>
                <wp:extent cx="388189" cy="146649"/>
                <wp:effectExtent l="0" t="0" r="0" b="63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14664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75802B" id="Rectangle 52" o:spid="_x0000_s1026" style="position:absolute;margin-left:128.4pt;margin-top:169.7pt;width:30.55pt;height:11.5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" fillcolor="#d8d8d8 [2732]" stroked="f" strokeweight="1pt"/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9144F68" wp14:editId="4B3726F7">
                <wp:simplePos x="0" y="0"/>
                <wp:positionH relativeFrom="column">
                  <wp:posOffset>3416467</wp:posOffset>
                </wp:positionH>
                <wp:positionV relativeFrom="paragraph">
                  <wp:posOffset>1836553</wp:posOffset>
                </wp:positionV>
                <wp:extent cx="304800" cy="3048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302454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5B00BA"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44F68" id="Text Box 28" o:spid="_x0000_s1033" type="#_x0000_t202" style="position:absolute;left:0;text-align:left;margin-left:269pt;margin-top:144.6pt;width:24pt;height:2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" filled="f" stroked="f" strokeweight="3pt">
                <v:textbox>
                  <w:txbxContent>
                    <w:p w:rsidR="00E721E4" w:rsidRPr="005B00BA" w:rsidRDefault="00E721E4" w:rsidP="00302454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 w:rsidRPr="005B00BA"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CDA04C5" wp14:editId="62F5EA55">
                <wp:simplePos x="0" y="0"/>
                <wp:positionH relativeFrom="column">
                  <wp:posOffset>3705726</wp:posOffset>
                </wp:positionH>
                <wp:positionV relativeFrom="paragraph">
                  <wp:posOffset>2025750</wp:posOffset>
                </wp:positionV>
                <wp:extent cx="424615" cy="120316"/>
                <wp:effectExtent l="19050" t="19050" r="33020" b="7048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615" cy="12031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A63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291.8pt;margin-top:159.5pt;width:33.45pt;height:9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" strokecolor="red" strokeweight="2.25pt">
                <v:stroke endarrow="block"/>
              </v:shape>
            </w:pict>
          </mc:Fallback>
        </mc:AlternateContent>
      </w:r>
      <w:r w:rsidR="00D0568B">
        <w:rPr>
          <w:noProof/>
          <w:sz w:val="24"/>
        </w:rPr>
        <w:drawing>
          <wp:inline distT="0" distB="0" distL="0" distR="0" wp14:anchorId="24419727" wp14:editId="03508BD0">
            <wp:extent cx="4026568" cy="263979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14A43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942" cy="264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54" w:rsidRDefault="00302454" w:rsidP="00302454">
      <w:pPr>
        <w:rPr>
          <w:sz w:val="24"/>
        </w:rPr>
      </w:pPr>
      <w:r w:rsidRPr="005B00BA">
        <w:rPr>
          <w:b/>
          <w:sz w:val="24"/>
        </w:rPr>
        <w:t>Step 1:</w:t>
      </w:r>
      <w:r>
        <w:rPr>
          <w:sz w:val="24"/>
        </w:rPr>
        <w:t xml:space="preserve"> Click “Log Out” button.</w:t>
      </w:r>
    </w:p>
    <w:p w:rsidR="00302454" w:rsidRPr="00D0568B" w:rsidRDefault="00302454" w:rsidP="00302454">
      <w:pPr>
        <w:rPr>
          <w:sz w:val="24"/>
        </w:rPr>
      </w:pPr>
    </w:p>
    <w:p w:rsidR="0097387E" w:rsidRDefault="0097387E">
      <w:pPr>
        <w:spacing w:after="200"/>
        <w:rPr>
          <w:sz w:val="24"/>
        </w:rPr>
      </w:pPr>
      <w:r>
        <w:rPr>
          <w:sz w:val="24"/>
        </w:rPr>
        <w:br w:type="page"/>
      </w:r>
    </w:p>
    <w:p w:rsidR="00FB6EF2" w:rsidRDefault="00FB6EF2" w:rsidP="00FB6EF2">
      <w:pPr>
        <w:pStyle w:val="ListParagraph"/>
        <w:numPr>
          <w:ilvl w:val="0"/>
          <w:numId w:val="11"/>
        </w:numPr>
        <w:ind w:left="360"/>
        <w:rPr>
          <w:sz w:val="24"/>
        </w:rPr>
      </w:pPr>
      <w:r w:rsidRPr="00FB6EF2">
        <w:rPr>
          <w:sz w:val="24"/>
        </w:rPr>
        <w:lastRenderedPageBreak/>
        <w:t>Change Account</w:t>
      </w:r>
    </w:p>
    <w:p w:rsidR="0049783F" w:rsidRDefault="00F551AC" w:rsidP="0049783F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0CEF934" wp14:editId="3F3AFFBB">
                <wp:simplePos x="0" y="0"/>
                <wp:positionH relativeFrom="column">
                  <wp:posOffset>1664515</wp:posOffset>
                </wp:positionH>
                <wp:positionV relativeFrom="paragraph">
                  <wp:posOffset>2155969</wp:posOffset>
                </wp:positionV>
                <wp:extent cx="388189" cy="146649"/>
                <wp:effectExtent l="0" t="0" r="0" b="63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14664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B6DBAF" id="Rectangle 53" o:spid="_x0000_s1026" style="position:absolute;margin-left:131.05pt;margin-top:169.75pt;width:30.55pt;height:11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" fillcolor="#d8d8d8 [2732]" stroked="f" strokeweight="1pt"/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47C904D" wp14:editId="39B880F0">
                <wp:simplePos x="0" y="0"/>
                <wp:positionH relativeFrom="column">
                  <wp:posOffset>1802333</wp:posOffset>
                </wp:positionH>
                <wp:positionV relativeFrom="paragraph">
                  <wp:posOffset>1767780</wp:posOffset>
                </wp:positionV>
                <wp:extent cx="304800" cy="3048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49783F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 w:rsidRPr="005B00BA"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C904D" id="Text Box 18" o:spid="_x0000_s1034" type="#_x0000_t202" style="position:absolute;left:0;text-align:left;margin-left:141.9pt;margin-top:139.2pt;width:24pt;height:2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" filled="f" stroked="f" strokeweight="3pt">
                <v:textbox>
                  <w:txbxContent>
                    <w:p w:rsidR="00E721E4" w:rsidRPr="005B00BA" w:rsidRDefault="00E721E4" w:rsidP="0049783F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 w:rsidRPr="005B00BA"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373C0B" wp14:editId="40076F6D">
                <wp:simplePos x="0" y="0"/>
                <wp:positionH relativeFrom="column">
                  <wp:posOffset>2053086</wp:posOffset>
                </wp:positionH>
                <wp:positionV relativeFrom="paragraph">
                  <wp:posOffset>1974622</wp:posOffset>
                </wp:positionV>
                <wp:extent cx="286157" cy="197653"/>
                <wp:effectExtent l="19050" t="19050" r="57150" b="5016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157" cy="19765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A6FBE" id="Straight Arrow Connector 19" o:spid="_x0000_s1026" type="#_x0000_t32" style="position:absolute;margin-left:161.65pt;margin-top:155.5pt;width:22.55pt;height:15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" strokecolor="red" strokeweight="2.25pt">
                <v:stroke endarrow="block"/>
              </v:shape>
            </w:pict>
          </mc:Fallback>
        </mc:AlternateContent>
      </w:r>
      <w:r w:rsidR="0049783F">
        <w:rPr>
          <w:noProof/>
          <w:sz w:val="24"/>
        </w:rPr>
        <w:drawing>
          <wp:inline distT="0" distB="0" distL="0" distR="0" wp14:anchorId="2B09EEF7" wp14:editId="37214F60">
            <wp:extent cx="4026568" cy="2639796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14A43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942" cy="264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3F" w:rsidRDefault="0049783F" w:rsidP="007354EB">
      <w:pPr>
        <w:rPr>
          <w:sz w:val="24"/>
        </w:rPr>
      </w:pPr>
      <w:r w:rsidRPr="005B00BA">
        <w:rPr>
          <w:b/>
          <w:sz w:val="24"/>
        </w:rPr>
        <w:t>Step 1:</w:t>
      </w:r>
      <w:r>
        <w:rPr>
          <w:sz w:val="24"/>
        </w:rPr>
        <w:t xml:space="preserve"> Click “Change Account” button. User profile will be display.</w:t>
      </w:r>
    </w:p>
    <w:p w:rsidR="0049783F" w:rsidRPr="0049783F" w:rsidRDefault="0049783F" w:rsidP="0097387E">
      <w:pPr>
        <w:rPr>
          <w:sz w:val="24"/>
        </w:rPr>
      </w:pPr>
    </w:p>
    <w:p w:rsidR="009B284B" w:rsidRDefault="00F551AC" w:rsidP="0049783F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4018D33" wp14:editId="7A92DB54">
                <wp:simplePos x="0" y="0"/>
                <wp:positionH relativeFrom="column">
                  <wp:posOffset>3640347</wp:posOffset>
                </wp:positionH>
                <wp:positionV relativeFrom="paragraph">
                  <wp:posOffset>2225615</wp:posOffset>
                </wp:positionV>
                <wp:extent cx="1017917" cy="129396"/>
                <wp:effectExtent l="0" t="0" r="0" b="444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12939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C205E" id="Rectangle 57" o:spid="_x0000_s1026" style="position:absolute;margin-left:286.65pt;margin-top:175.25pt;width:80.15pt;height:10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" fillcolor="#d8d8d8 [2732]" stroked="f" strokeweight="1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C4ECD2C" wp14:editId="3621E0A2">
                <wp:simplePos x="0" y="0"/>
                <wp:positionH relativeFrom="column">
                  <wp:posOffset>1743913</wp:posOffset>
                </wp:positionH>
                <wp:positionV relativeFrom="paragraph">
                  <wp:posOffset>1647645</wp:posOffset>
                </wp:positionV>
                <wp:extent cx="388189" cy="146649"/>
                <wp:effectExtent l="0" t="0" r="0" b="63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14664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7FB584" id="Rectangle 56" o:spid="_x0000_s1026" style="position:absolute;margin-left:137.3pt;margin-top:129.75pt;width:30.55pt;height:11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" fillcolor="#d8d8d8 [2732]" stroked="f" strokeweight="1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CB383E9" wp14:editId="1DD8726A">
                <wp:simplePos x="0" y="0"/>
                <wp:positionH relativeFrom="column">
                  <wp:posOffset>1768415</wp:posOffset>
                </wp:positionH>
                <wp:positionV relativeFrom="paragraph">
                  <wp:posOffset>1871932</wp:posOffset>
                </wp:positionV>
                <wp:extent cx="1017917" cy="862642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8626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3EC5E" id="Rectangle 55" o:spid="_x0000_s1026" style="position:absolute;margin-left:139.25pt;margin-top:147.4pt;width:80.15pt;height:67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" fillcolor="#d8d8d8 [2732]" stroked="f" strokeweight="1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3AA0E26" wp14:editId="7DED7FC6">
                <wp:simplePos x="0" y="0"/>
                <wp:positionH relativeFrom="column">
                  <wp:posOffset>1716548</wp:posOffset>
                </wp:positionH>
                <wp:positionV relativeFrom="paragraph">
                  <wp:posOffset>1302589</wp:posOffset>
                </wp:positionV>
                <wp:extent cx="388189" cy="146649"/>
                <wp:effectExtent l="0" t="0" r="0" b="63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14664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677FAC" id="Rectangle 54" o:spid="_x0000_s1026" style="position:absolute;margin-left:135.15pt;margin-top:102.55pt;width:30.55pt;height:11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" fillcolor="#d8d8d8 [2732]" stroked="f" strokeweight="1pt"/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B4BC312" wp14:editId="448751FF">
                <wp:simplePos x="0" y="0"/>
                <wp:positionH relativeFrom="column">
                  <wp:posOffset>1414420</wp:posOffset>
                </wp:positionH>
                <wp:positionV relativeFrom="paragraph">
                  <wp:posOffset>487441</wp:posOffset>
                </wp:positionV>
                <wp:extent cx="304800" cy="304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49783F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BC312" id="Text Box 7" o:spid="_x0000_s1035" type="#_x0000_t202" style="position:absolute;left:0;text-align:left;margin-left:111.35pt;margin-top:38.4pt;width:24pt;height:2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" filled="f" stroked="f" strokeweight="3pt">
                <v:textbox>
                  <w:txbxContent>
                    <w:p w:rsidR="00E721E4" w:rsidRPr="005B00BA" w:rsidRDefault="00E721E4" w:rsidP="0049783F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6616FEB" wp14:editId="330F3A67">
                <wp:simplePos x="0" y="0"/>
                <wp:positionH relativeFrom="column">
                  <wp:posOffset>1707719</wp:posOffset>
                </wp:positionH>
                <wp:positionV relativeFrom="paragraph">
                  <wp:posOffset>672225</wp:posOffset>
                </wp:positionV>
                <wp:extent cx="424615" cy="120316"/>
                <wp:effectExtent l="19050" t="19050" r="33020" b="7048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615" cy="12031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189" id="Straight Arrow Connector 2" o:spid="_x0000_s1026" type="#_x0000_t32" style="position:absolute;margin-left:134.45pt;margin-top:52.95pt;width:33.45pt;height:9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" strokecolor="red" strokeweight="2.25pt">
                <v:stroke endarrow="block"/>
              </v:shape>
            </w:pict>
          </mc:Fallback>
        </mc:AlternateContent>
      </w:r>
      <w:r w:rsidR="009B284B">
        <w:rPr>
          <w:noProof/>
          <w:sz w:val="24"/>
        </w:rPr>
        <w:drawing>
          <wp:inline distT="0" distB="0" distL="0" distR="0">
            <wp:extent cx="4203032" cy="3228162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14BDC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475" cy="323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3F" w:rsidRDefault="007354EB" w:rsidP="0049783F">
      <w:pPr>
        <w:rPr>
          <w:sz w:val="24"/>
        </w:rPr>
      </w:pPr>
      <w:r>
        <w:rPr>
          <w:b/>
          <w:sz w:val="24"/>
        </w:rPr>
        <w:t>Step 2</w:t>
      </w:r>
      <w:r w:rsidR="0049783F" w:rsidRPr="005B00BA">
        <w:rPr>
          <w:b/>
          <w:sz w:val="24"/>
        </w:rPr>
        <w:t>:</w:t>
      </w:r>
      <w:r w:rsidR="0049783F">
        <w:rPr>
          <w:sz w:val="24"/>
        </w:rPr>
        <w:t xml:space="preserve"> To change user password click “Change Password” button. Figure below will be display.</w:t>
      </w:r>
    </w:p>
    <w:p w:rsidR="0049783F" w:rsidRDefault="0049783F" w:rsidP="0049783F">
      <w:pPr>
        <w:rPr>
          <w:sz w:val="24"/>
        </w:rPr>
      </w:pPr>
    </w:p>
    <w:p w:rsidR="009B284B" w:rsidRDefault="007354EB" w:rsidP="0049783F">
      <w:pPr>
        <w:jc w:val="center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244C160" wp14:editId="22BB30E1">
                <wp:simplePos x="0" y="0"/>
                <wp:positionH relativeFrom="column">
                  <wp:posOffset>2122063</wp:posOffset>
                </wp:positionH>
                <wp:positionV relativeFrom="paragraph">
                  <wp:posOffset>1586626</wp:posOffset>
                </wp:positionV>
                <wp:extent cx="304800" cy="30480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7354EB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4C160" id="Text Box 39" o:spid="_x0000_s1036" type="#_x0000_t202" style="position:absolute;left:0;text-align:left;margin-left:167.1pt;margin-top:124.95pt;width:24pt;height:2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" filled="f" stroked="f" strokeweight="3pt">
                <v:textbox>
                  <w:txbxContent>
                    <w:p w:rsidR="00E721E4" w:rsidRPr="005B00BA" w:rsidRDefault="00E721E4" w:rsidP="007354EB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3D4B650" wp14:editId="0262F62E">
                <wp:simplePos x="0" y="0"/>
                <wp:positionH relativeFrom="column">
                  <wp:posOffset>1830285</wp:posOffset>
                </wp:positionH>
                <wp:positionV relativeFrom="paragraph">
                  <wp:posOffset>1697678</wp:posOffset>
                </wp:positionV>
                <wp:extent cx="352197" cy="45719"/>
                <wp:effectExtent l="0" t="76200" r="10160" b="6921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197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55F61" id="Straight Arrow Connector 30" o:spid="_x0000_s1026" type="#_x0000_t32" style="position:absolute;margin-left:144.1pt;margin-top:133.7pt;width:27.75pt;height:3.6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" strokecolor="red" strokeweight="2.25pt">
                <v:stroke endarrow="block"/>
              </v:shape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98AF165" wp14:editId="525B6963">
                <wp:simplePos x="0" y="0"/>
                <wp:positionH relativeFrom="column">
                  <wp:posOffset>1915028</wp:posOffset>
                </wp:positionH>
                <wp:positionV relativeFrom="paragraph">
                  <wp:posOffset>1350081</wp:posOffset>
                </wp:positionV>
                <wp:extent cx="304800" cy="3048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49783F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AF165" id="Text Box 23" o:spid="_x0000_s1037" type="#_x0000_t202" style="position:absolute;left:0;text-align:left;margin-left:150.8pt;margin-top:106.3pt;width:24pt;height:2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" filled="f" stroked="f" strokeweight="3pt">
                <v:textbox>
                  <w:txbxContent>
                    <w:p w:rsidR="00E721E4" w:rsidRPr="005B00BA" w:rsidRDefault="00E721E4" w:rsidP="0049783F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7E6E691" wp14:editId="1027F5DC">
                <wp:simplePos x="0" y="0"/>
                <wp:positionH relativeFrom="column">
                  <wp:posOffset>2165194</wp:posOffset>
                </wp:positionH>
                <wp:positionV relativeFrom="paragraph">
                  <wp:posOffset>1534867</wp:posOffset>
                </wp:positionV>
                <wp:extent cx="424615" cy="120316"/>
                <wp:effectExtent l="19050" t="19050" r="33020" b="704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615" cy="12031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BAB46" id="Straight Arrow Connector 21" o:spid="_x0000_s1026" type="#_x0000_t32" style="position:absolute;margin-left:170.5pt;margin-top:120.85pt;width:33.45pt;height:9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" strokecolor="red" strokeweight="2.25pt">
                <v:stroke endarrow="block"/>
              </v:shape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80FC0B3" wp14:editId="3F6093AE">
                <wp:simplePos x="0" y="0"/>
                <wp:positionH relativeFrom="column">
                  <wp:posOffset>2101934</wp:posOffset>
                </wp:positionH>
                <wp:positionV relativeFrom="paragraph">
                  <wp:posOffset>185635</wp:posOffset>
                </wp:positionV>
                <wp:extent cx="304800" cy="3048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49783F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FC0B3" id="Text Box 24" o:spid="_x0000_s1038" type="#_x0000_t202" style="position:absolute;left:0;text-align:left;margin-left:165.5pt;margin-top:14.6pt;width:24pt;height:2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" filled="f" stroked="f" strokeweight="3pt">
                <v:textbox>
                  <w:txbxContent>
                    <w:p w:rsidR="00E721E4" w:rsidRPr="005B00BA" w:rsidRDefault="00E721E4" w:rsidP="0049783F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9783F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70E4F54" wp14:editId="7B06308A">
                <wp:simplePos x="0" y="0"/>
                <wp:positionH relativeFrom="column">
                  <wp:posOffset>2398143</wp:posOffset>
                </wp:positionH>
                <wp:positionV relativeFrom="paragraph">
                  <wp:posOffset>309579</wp:posOffset>
                </wp:positionV>
                <wp:extent cx="2208363" cy="1138687"/>
                <wp:effectExtent l="19050" t="19050" r="20955" b="234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8363" cy="11386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50222" id="Rectangle 20" o:spid="_x0000_s1026" style="position:absolute;margin-left:188.85pt;margin-top:24.4pt;width:173.9pt;height:89.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" filled="f" strokecolor="red" strokeweight="2.25pt"/>
            </w:pict>
          </mc:Fallback>
        </mc:AlternateContent>
      </w:r>
      <w:r w:rsidR="009B284B">
        <w:rPr>
          <w:noProof/>
          <w:sz w:val="24"/>
        </w:rPr>
        <w:drawing>
          <wp:inline distT="0" distB="0" distL="0" distR="0">
            <wp:extent cx="3486637" cy="194337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1440C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3F" w:rsidRDefault="007354EB" w:rsidP="0049783F">
      <w:pPr>
        <w:rPr>
          <w:sz w:val="24"/>
        </w:rPr>
      </w:pPr>
      <w:r>
        <w:rPr>
          <w:b/>
          <w:sz w:val="24"/>
        </w:rPr>
        <w:t>Step 3</w:t>
      </w:r>
      <w:r w:rsidR="0049783F" w:rsidRPr="005B00BA">
        <w:rPr>
          <w:b/>
          <w:sz w:val="24"/>
        </w:rPr>
        <w:t>:</w:t>
      </w:r>
      <w:r w:rsidR="0049783F">
        <w:rPr>
          <w:sz w:val="24"/>
        </w:rPr>
        <w:t xml:space="preserve"> Fill the text fields.</w:t>
      </w:r>
    </w:p>
    <w:p w:rsidR="007354EB" w:rsidRDefault="0049783F" w:rsidP="007354EB">
      <w:pPr>
        <w:rPr>
          <w:sz w:val="24"/>
        </w:rPr>
      </w:pPr>
      <w:r>
        <w:rPr>
          <w:b/>
          <w:sz w:val="24"/>
        </w:rPr>
        <w:t xml:space="preserve">Step </w:t>
      </w:r>
      <w:r w:rsidR="007354EB">
        <w:rPr>
          <w:b/>
          <w:sz w:val="24"/>
        </w:rPr>
        <w:t>4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“Submit” button to submit.</w:t>
      </w:r>
      <w:r w:rsidR="007354EB">
        <w:rPr>
          <w:sz w:val="24"/>
        </w:rPr>
        <w:t xml:space="preserve"> </w:t>
      </w:r>
    </w:p>
    <w:p w:rsidR="007354EB" w:rsidRDefault="007354EB" w:rsidP="007354EB">
      <w:pPr>
        <w:rPr>
          <w:sz w:val="24"/>
        </w:rPr>
      </w:pPr>
      <w:r>
        <w:rPr>
          <w:b/>
          <w:sz w:val="24"/>
        </w:rPr>
        <w:t>Step 5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“Close” button to close the menu.</w:t>
      </w:r>
    </w:p>
    <w:p w:rsidR="0097387E" w:rsidRDefault="0097387E" w:rsidP="007354EB">
      <w:pPr>
        <w:rPr>
          <w:sz w:val="24"/>
        </w:rPr>
      </w:pPr>
    </w:p>
    <w:p w:rsidR="007354EB" w:rsidRDefault="00F551AC" w:rsidP="007354EB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1A72895" wp14:editId="24CC94A0">
                <wp:simplePos x="0" y="0"/>
                <wp:positionH relativeFrom="column">
                  <wp:posOffset>3666226</wp:posOffset>
                </wp:positionH>
                <wp:positionV relativeFrom="paragraph">
                  <wp:posOffset>1863305</wp:posOffset>
                </wp:positionV>
                <wp:extent cx="1043797" cy="724619"/>
                <wp:effectExtent l="0" t="0" r="4445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97" cy="72461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53848" id="Rectangle 59" o:spid="_x0000_s1026" style="position:absolute;margin-left:288.7pt;margin-top:146.7pt;width:82.2pt;height:57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" fillcolor="#d8d8d8 [2732]" stroked="f" strokeweight="1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337BA1D" wp14:editId="3BEBDE4D">
                <wp:simplePos x="0" y="0"/>
                <wp:positionH relativeFrom="column">
                  <wp:posOffset>1716657</wp:posOffset>
                </wp:positionH>
                <wp:positionV relativeFrom="paragraph">
                  <wp:posOffset>1250829</wp:posOffset>
                </wp:positionV>
                <wp:extent cx="1086928" cy="1509623"/>
                <wp:effectExtent l="0" t="0" r="0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928" cy="15096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9FCDA" id="Rectangle 58" o:spid="_x0000_s1026" style="position:absolute;margin-left:135.15pt;margin-top:98.5pt;width:85.6pt;height:118.8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" fillcolor="#d8d8d8 [2732]" stroked="f" strokeweight="1pt"/>
            </w:pict>
          </mc:Fallback>
        </mc:AlternateContent>
      </w:r>
      <w:r w:rsidR="007354E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2BBFBE0" wp14:editId="60BA9A4A">
                <wp:simplePos x="0" y="0"/>
                <wp:positionH relativeFrom="column">
                  <wp:posOffset>2311568</wp:posOffset>
                </wp:positionH>
                <wp:positionV relativeFrom="paragraph">
                  <wp:posOffset>491705</wp:posOffset>
                </wp:positionV>
                <wp:extent cx="304800" cy="30480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7354EB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BFBE0" id="Text Box 41" o:spid="_x0000_s1039" type="#_x0000_t202" style="position:absolute;left:0;text-align:left;margin-left:182pt;margin-top:38.7pt;width:24pt;height:2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" filled="f" stroked="f" strokeweight="3pt">
                <v:textbox>
                  <w:txbxContent>
                    <w:p w:rsidR="00E721E4" w:rsidRPr="005B00BA" w:rsidRDefault="00E721E4" w:rsidP="007354EB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7354E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1BDE185" wp14:editId="1C81A6F3">
                <wp:simplePos x="0" y="0"/>
                <wp:positionH relativeFrom="column">
                  <wp:posOffset>2561734</wp:posOffset>
                </wp:positionH>
                <wp:positionV relativeFrom="paragraph">
                  <wp:posOffset>698740</wp:posOffset>
                </wp:positionV>
                <wp:extent cx="424615" cy="120316"/>
                <wp:effectExtent l="19050" t="19050" r="33020" b="7048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615" cy="12031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2DA3E" id="Straight Arrow Connector 42" o:spid="_x0000_s1026" type="#_x0000_t32" style="position:absolute;margin-left:201.7pt;margin-top:55pt;width:33.45pt;height:9.4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" strokecolor="red" strokeweight="2.25pt">
                <v:stroke endarrow="block"/>
              </v:shape>
            </w:pict>
          </mc:Fallback>
        </mc:AlternateContent>
      </w:r>
      <w:r w:rsidR="007354EB">
        <w:rPr>
          <w:noProof/>
          <w:sz w:val="24"/>
        </w:rPr>
        <w:drawing>
          <wp:inline distT="0" distB="0" distL="0" distR="0" wp14:anchorId="38409EC5" wp14:editId="2217C495">
            <wp:extent cx="4203032" cy="3228162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14BDC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475" cy="323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B" w:rsidRDefault="007354EB" w:rsidP="007354EB">
      <w:pPr>
        <w:rPr>
          <w:sz w:val="24"/>
        </w:rPr>
      </w:pPr>
      <w:r>
        <w:rPr>
          <w:b/>
          <w:sz w:val="24"/>
        </w:rPr>
        <w:t>Step 6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“Change Room No.” button to change user room number. Then figure below will be display.</w:t>
      </w:r>
    </w:p>
    <w:p w:rsidR="0049783F" w:rsidRDefault="0049783F" w:rsidP="007354EB">
      <w:pPr>
        <w:rPr>
          <w:sz w:val="24"/>
        </w:rPr>
      </w:pPr>
    </w:p>
    <w:p w:rsidR="009B284B" w:rsidRDefault="007354EB" w:rsidP="0049783F">
      <w:pPr>
        <w:jc w:val="center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725004D" wp14:editId="118980F6">
                <wp:simplePos x="0" y="0"/>
                <wp:positionH relativeFrom="margin">
                  <wp:posOffset>1981032</wp:posOffset>
                </wp:positionH>
                <wp:positionV relativeFrom="paragraph">
                  <wp:posOffset>796889</wp:posOffset>
                </wp:positionV>
                <wp:extent cx="304800" cy="3048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7354EB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5004D" id="Text Box 48" o:spid="_x0000_s1040" type="#_x0000_t202" style="position:absolute;left:0;text-align:left;margin-left:156pt;margin-top:62.75pt;width:24pt;height:24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" filled="f" stroked="f" strokeweight="3pt">
                <v:textbox>
                  <w:txbxContent>
                    <w:p w:rsidR="00E721E4" w:rsidRPr="005B00BA" w:rsidRDefault="00E721E4" w:rsidP="007354EB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C41EA89" wp14:editId="07CF80D6">
                <wp:simplePos x="0" y="0"/>
                <wp:positionH relativeFrom="column">
                  <wp:posOffset>2199736</wp:posOffset>
                </wp:positionH>
                <wp:positionV relativeFrom="paragraph">
                  <wp:posOffset>973814</wp:posOffset>
                </wp:positionV>
                <wp:extent cx="173666" cy="137005"/>
                <wp:effectExtent l="19050" t="19050" r="55245" b="5397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666" cy="1370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F85D8" id="Straight Arrow Connector 47" o:spid="_x0000_s1026" type="#_x0000_t32" style="position:absolute;margin-left:173.2pt;margin-top:76.7pt;width:13.65pt;height:10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" strokecolor="red" strokeweight="2.25pt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E8E36FB" wp14:editId="70E01F96">
                <wp:simplePos x="0" y="0"/>
                <wp:positionH relativeFrom="column">
                  <wp:posOffset>3079629</wp:posOffset>
                </wp:positionH>
                <wp:positionV relativeFrom="paragraph">
                  <wp:posOffset>1016947</wp:posOffset>
                </wp:positionV>
                <wp:extent cx="225773" cy="111389"/>
                <wp:effectExtent l="19050" t="19050" r="60325" b="412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73" cy="11138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2291E" id="Straight Arrow Connector 43" o:spid="_x0000_s1026" type="#_x0000_t32" style="position:absolute;margin-left:242.5pt;margin-top:80.05pt;width:17.8pt;height:8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" strokecolor="red" strokeweight="2.25pt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26FE25E" wp14:editId="794C0D95">
                <wp:simplePos x="0" y="0"/>
                <wp:positionH relativeFrom="margin">
                  <wp:align>center</wp:align>
                </wp:positionH>
                <wp:positionV relativeFrom="paragraph">
                  <wp:posOffset>818875</wp:posOffset>
                </wp:positionV>
                <wp:extent cx="304800" cy="30480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7354EB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FE25E" id="Text Box 45" o:spid="_x0000_s1041" type="#_x0000_t202" style="position:absolute;left:0;text-align:left;margin-left:0;margin-top:64.5pt;width:24pt;height:24pt;z-index:251732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" filled="f" stroked="f" strokeweight="3pt">
                <v:textbox>
                  <w:txbxContent>
                    <w:p w:rsidR="00E721E4" w:rsidRPr="005B00BA" w:rsidRDefault="00E721E4" w:rsidP="007354EB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84BFBFF" wp14:editId="460F5607">
                <wp:simplePos x="0" y="0"/>
                <wp:positionH relativeFrom="column">
                  <wp:posOffset>3559379</wp:posOffset>
                </wp:positionH>
                <wp:positionV relativeFrom="paragraph">
                  <wp:posOffset>220130</wp:posOffset>
                </wp:positionV>
                <wp:extent cx="304800" cy="30480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7354EB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BFBFF" id="Text Box 46" o:spid="_x0000_s1042" type="#_x0000_t202" style="position:absolute;left:0;text-align:left;margin-left:280.25pt;margin-top:17.35pt;width:24pt;height:2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" filled="f" stroked="f" strokeweight="3pt">
                <v:textbox>
                  <w:txbxContent>
                    <w:p w:rsidR="00E721E4" w:rsidRPr="005B00BA" w:rsidRDefault="00E721E4" w:rsidP="007354EB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5643610" wp14:editId="007AF6C2">
                <wp:simplePos x="0" y="0"/>
                <wp:positionH relativeFrom="column">
                  <wp:posOffset>3607326</wp:posOffset>
                </wp:positionH>
                <wp:positionV relativeFrom="paragraph">
                  <wp:posOffset>447604</wp:posOffset>
                </wp:positionV>
                <wp:extent cx="45719" cy="266664"/>
                <wp:effectExtent l="76200" t="19050" r="69215" b="3873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6666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8032C" id="Straight Arrow Connector 44" o:spid="_x0000_s1026" type="#_x0000_t32" style="position:absolute;margin-left:284.05pt;margin-top:35.25pt;width:3.6pt;height:21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" strokecolor="red" strokeweight="2.25pt">
                <v:stroke endarrow="block"/>
              </v:shape>
            </w:pict>
          </mc:Fallback>
        </mc:AlternateContent>
      </w:r>
      <w:r w:rsidR="009B284B">
        <w:rPr>
          <w:noProof/>
          <w:sz w:val="24"/>
        </w:rPr>
        <w:drawing>
          <wp:inline distT="0" distB="0" distL="0" distR="0">
            <wp:extent cx="2162477" cy="1428949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1498C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EB" w:rsidRDefault="007354EB" w:rsidP="007354EB">
      <w:pPr>
        <w:rPr>
          <w:sz w:val="24"/>
        </w:rPr>
      </w:pPr>
      <w:r>
        <w:rPr>
          <w:b/>
          <w:sz w:val="24"/>
        </w:rPr>
        <w:t>Step 7</w:t>
      </w:r>
      <w:r w:rsidRPr="005B00BA">
        <w:rPr>
          <w:b/>
          <w:sz w:val="24"/>
        </w:rPr>
        <w:t>:</w:t>
      </w:r>
      <w:r>
        <w:rPr>
          <w:sz w:val="24"/>
        </w:rPr>
        <w:t xml:space="preserve"> Select new room number.</w:t>
      </w:r>
    </w:p>
    <w:p w:rsidR="007354EB" w:rsidRDefault="007354EB" w:rsidP="007354EB">
      <w:pPr>
        <w:rPr>
          <w:sz w:val="24"/>
        </w:rPr>
      </w:pPr>
      <w:r>
        <w:rPr>
          <w:b/>
          <w:sz w:val="24"/>
        </w:rPr>
        <w:t>Step 8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“Change” button to save. </w:t>
      </w:r>
    </w:p>
    <w:p w:rsidR="007354EB" w:rsidRDefault="007354EB" w:rsidP="007354EB">
      <w:pPr>
        <w:rPr>
          <w:sz w:val="24"/>
        </w:rPr>
      </w:pPr>
      <w:r>
        <w:rPr>
          <w:b/>
          <w:sz w:val="24"/>
        </w:rPr>
        <w:t>Step 9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“Close” button to close the menu.</w:t>
      </w:r>
    </w:p>
    <w:p w:rsidR="007354EB" w:rsidRDefault="007354EB" w:rsidP="0049783F">
      <w:pPr>
        <w:jc w:val="center"/>
        <w:rPr>
          <w:sz w:val="24"/>
        </w:rPr>
      </w:pPr>
    </w:p>
    <w:p w:rsidR="00F551AC" w:rsidRDefault="00F551AC" w:rsidP="0049783F">
      <w:pPr>
        <w:jc w:val="center"/>
        <w:rPr>
          <w:sz w:val="24"/>
        </w:rPr>
      </w:pPr>
    </w:p>
    <w:p w:rsidR="00F551AC" w:rsidRDefault="00F551AC" w:rsidP="0049783F">
      <w:pPr>
        <w:jc w:val="center"/>
        <w:rPr>
          <w:sz w:val="24"/>
        </w:rPr>
      </w:pPr>
    </w:p>
    <w:p w:rsidR="00F551AC" w:rsidRDefault="00F551AC" w:rsidP="0049783F">
      <w:pPr>
        <w:jc w:val="center"/>
        <w:rPr>
          <w:sz w:val="24"/>
        </w:rPr>
      </w:pPr>
    </w:p>
    <w:p w:rsidR="00F551AC" w:rsidRDefault="00F551AC" w:rsidP="0049783F">
      <w:pPr>
        <w:jc w:val="center"/>
        <w:rPr>
          <w:sz w:val="24"/>
        </w:rPr>
      </w:pPr>
    </w:p>
    <w:p w:rsidR="00F551AC" w:rsidRPr="009B284B" w:rsidRDefault="00F551AC" w:rsidP="0049783F">
      <w:pPr>
        <w:jc w:val="center"/>
        <w:rPr>
          <w:sz w:val="24"/>
        </w:rPr>
      </w:pPr>
    </w:p>
    <w:p w:rsidR="0097387E" w:rsidRDefault="0097387E">
      <w:pPr>
        <w:spacing w:after="200"/>
        <w:rPr>
          <w:sz w:val="24"/>
        </w:rPr>
      </w:pPr>
      <w:r>
        <w:rPr>
          <w:sz w:val="24"/>
        </w:rPr>
        <w:br w:type="page"/>
      </w:r>
    </w:p>
    <w:p w:rsidR="00FB6EF2" w:rsidRDefault="00F551AC" w:rsidP="00FB6EF2">
      <w:pPr>
        <w:pStyle w:val="ListParagraph"/>
        <w:numPr>
          <w:ilvl w:val="0"/>
          <w:numId w:val="11"/>
        </w:numPr>
        <w:ind w:left="360"/>
        <w:rPr>
          <w:sz w:val="24"/>
        </w:rPr>
      </w:pPr>
      <w:r>
        <w:rPr>
          <w:sz w:val="24"/>
        </w:rPr>
        <w:lastRenderedPageBreak/>
        <w:t>Main Menu</w:t>
      </w:r>
    </w:p>
    <w:p w:rsidR="00F551AC" w:rsidRDefault="00F551AC" w:rsidP="00F551AC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DAE4E62" wp14:editId="230207D4">
                <wp:simplePos x="0" y="0"/>
                <wp:positionH relativeFrom="margin">
                  <wp:posOffset>1972394</wp:posOffset>
                </wp:positionH>
                <wp:positionV relativeFrom="paragraph">
                  <wp:posOffset>1466491</wp:posOffset>
                </wp:positionV>
                <wp:extent cx="304800" cy="30480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F551AC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E4E62" id="Text Box 61" o:spid="_x0000_s1043" type="#_x0000_t202" style="position:absolute;left:0;text-align:left;margin-left:155.3pt;margin-top:115.45pt;width:24pt;height:24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" filled="f" stroked="f" strokeweight="3pt">
                <v:textbox>
                  <w:txbxContent>
                    <w:p w:rsidR="00E721E4" w:rsidRPr="005B00BA" w:rsidRDefault="00E721E4" w:rsidP="00F551AC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A11073B" wp14:editId="1A4F1204">
                <wp:simplePos x="0" y="0"/>
                <wp:positionH relativeFrom="margin">
                  <wp:posOffset>2274318</wp:posOffset>
                </wp:positionH>
                <wp:positionV relativeFrom="paragraph">
                  <wp:posOffset>643470</wp:posOffset>
                </wp:positionV>
                <wp:extent cx="304800" cy="30480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F551AC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1073B" id="Text Box 62" o:spid="_x0000_s1044" type="#_x0000_t202" style="position:absolute;left:0;text-align:left;margin-left:179.1pt;margin-top:50.65pt;width:24pt;height:24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" filled="f" stroked="f" strokeweight="3pt">
                <v:textbox>
                  <w:txbxContent>
                    <w:p w:rsidR="00E721E4" w:rsidRPr="005B00BA" w:rsidRDefault="00E721E4" w:rsidP="00F551AC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72E40A" wp14:editId="60A34380">
                <wp:simplePos x="0" y="0"/>
                <wp:positionH relativeFrom="column">
                  <wp:posOffset>1742357</wp:posOffset>
                </wp:positionH>
                <wp:positionV relativeFrom="paragraph">
                  <wp:posOffset>2009955</wp:posOffset>
                </wp:positionV>
                <wp:extent cx="388189" cy="146649"/>
                <wp:effectExtent l="0" t="0" r="0" b="63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14664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516C9A" id="Rectangle 60" o:spid="_x0000_s1026" style="position:absolute;margin-left:137.2pt;margin-top:158.25pt;width:30.55pt;height:11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" fillcolor="#d8d8d8 [2732]" stroked="f" strokeweight="1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261669B" wp14:editId="1DAA31BC">
                <wp:simplePos x="0" y="0"/>
                <wp:positionH relativeFrom="column">
                  <wp:posOffset>2234242</wp:posOffset>
                </wp:positionH>
                <wp:positionV relativeFrom="paragraph">
                  <wp:posOffset>1626452</wp:posOffset>
                </wp:positionV>
                <wp:extent cx="285809" cy="45719"/>
                <wp:effectExtent l="0" t="76200" r="0" b="8826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809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58367" id="Straight Arrow Connector 51" o:spid="_x0000_s1026" type="#_x0000_t32" style="position:absolute;margin-left:175.9pt;margin-top:128.05pt;width:22.5pt;height:3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" strokecolor="red" strokeweight="2.25pt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542C2A7" wp14:editId="0D3253D8">
                <wp:simplePos x="0" y="0"/>
                <wp:positionH relativeFrom="column">
                  <wp:posOffset>2518410</wp:posOffset>
                </wp:positionH>
                <wp:positionV relativeFrom="paragraph">
                  <wp:posOffset>844286</wp:posOffset>
                </wp:positionV>
                <wp:extent cx="1906438" cy="715992"/>
                <wp:effectExtent l="19050" t="19050" r="17780" b="2730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438" cy="7159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F7CAF" id="Rectangle 50" o:spid="_x0000_s1026" style="position:absolute;margin-left:198.3pt;margin-top:66.5pt;width:150.1pt;height:56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" filled="f" strokecolor="red" strokeweight="2.25pt"/>
            </w:pict>
          </mc:Fallback>
        </mc:AlternateContent>
      </w:r>
      <w:r>
        <w:rPr>
          <w:noProof/>
          <w:sz w:val="24"/>
        </w:rPr>
        <w:drawing>
          <wp:inline distT="0" distB="0" distL="0" distR="0">
            <wp:extent cx="3761117" cy="246576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F0948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62" cy="246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AC" w:rsidRDefault="00F551AC" w:rsidP="00F551AC">
      <w:pPr>
        <w:rPr>
          <w:sz w:val="24"/>
        </w:rPr>
      </w:pPr>
      <w:r>
        <w:rPr>
          <w:b/>
          <w:sz w:val="24"/>
        </w:rPr>
        <w:t>Step 1</w:t>
      </w:r>
      <w:r w:rsidRPr="005B00BA">
        <w:rPr>
          <w:b/>
          <w:sz w:val="24"/>
        </w:rPr>
        <w:t>:</w:t>
      </w:r>
      <w:r>
        <w:rPr>
          <w:sz w:val="24"/>
        </w:rPr>
        <w:t xml:space="preserve"> Select the item.</w:t>
      </w:r>
    </w:p>
    <w:p w:rsidR="00F551AC" w:rsidRDefault="00F551AC" w:rsidP="00F551AC">
      <w:pPr>
        <w:rPr>
          <w:sz w:val="24"/>
        </w:rPr>
      </w:pPr>
      <w:r>
        <w:rPr>
          <w:b/>
          <w:sz w:val="24"/>
        </w:rPr>
        <w:t>Step 2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“Submit” button to go to the main menu page. </w:t>
      </w:r>
    </w:p>
    <w:p w:rsidR="00F551AC" w:rsidRPr="00F551AC" w:rsidRDefault="00F551AC" w:rsidP="00F551AC">
      <w:pPr>
        <w:jc w:val="center"/>
        <w:rPr>
          <w:sz w:val="24"/>
        </w:rPr>
      </w:pPr>
    </w:p>
    <w:p w:rsidR="0097387E" w:rsidRDefault="0097387E">
      <w:pPr>
        <w:spacing w:after="200"/>
        <w:rPr>
          <w:sz w:val="24"/>
        </w:rPr>
      </w:pPr>
      <w:r>
        <w:rPr>
          <w:sz w:val="24"/>
        </w:rPr>
        <w:br w:type="page"/>
      </w:r>
    </w:p>
    <w:p w:rsidR="00F551AC" w:rsidRDefault="00F551AC" w:rsidP="00F551AC">
      <w:pPr>
        <w:pStyle w:val="ListParagraph"/>
        <w:numPr>
          <w:ilvl w:val="0"/>
          <w:numId w:val="11"/>
        </w:numPr>
        <w:ind w:left="360"/>
        <w:rPr>
          <w:sz w:val="24"/>
        </w:rPr>
      </w:pPr>
      <w:r w:rsidRPr="00FB6EF2">
        <w:rPr>
          <w:sz w:val="24"/>
        </w:rPr>
        <w:lastRenderedPageBreak/>
        <w:t>Human Resource</w:t>
      </w:r>
    </w:p>
    <w:p w:rsidR="000255F6" w:rsidRDefault="000255F6" w:rsidP="000255F6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1879517" wp14:editId="796F8518">
                <wp:simplePos x="0" y="0"/>
                <wp:positionH relativeFrom="margin">
                  <wp:posOffset>1293495</wp:posOffset>
                </wp:positionH>
                <wp:positionV relativeFrom="paragraph">
                  <wp:posOffset>543465</wp:posOffset>
                </wp:positionV>
                <wp:extent cx="304800" cy="30480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0255F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79517" id="Text Box 66" o:spid="_x0000_s1045" type="#_x0000_t202" style="position:absolute;left:0;text-align:left;margin-left:101.85pt;margin-top:42.8pt;width:24pt;height:24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" filled="f" stroked="f" strokeweight="3pt">
                <v:textbox>
                  <w:txbxContent>
                    <w:p w:rsidR="00E721E4" w:rsidRPr="005B00BA" w:rsidRDefault="00E721E4" w:rsidP="000255F6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458F074" wp14:editId="730D83F4">
                <wp:simplePos x="0" y="0"/>
                <wp:positionH relativeFrom="column">
                  <wp:posOffset>1354347</wp:posOffset>
                </wp:positionH>
                <wp:positionV relativeFrom="paragraph">
                  <wp:posOffset>535101</wp:posOffset>
                </wp:positionV>
                <wp:extent cx="776174" cy="775862"/>
                <wp:effectExtent l="19050" t="19050" r="24130" b="2476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4" cy="775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4CD0D" id="Rectangle 65" o:spid="_x0000_s1026" style="position:absolute;margin-left:106.65pt;margin-top:42.15pt;width:61.1pt;height:61.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" filled="f" strokecolor="red" strokeweight="2.25pt"/>
            </w:pict>
          </mc:Fallback>
        </mc:AlternateContent>
      </w:r>
      <w:r>
        <w:rPr>
          <w:noProof/>
          <w:sz w:val="24"/>
        </w:rPr>
        <w:drawing>
          <wp:inline distT="0" distB="0" distL="0" distR="0">
            <wp:extent cx="3346273" cy="3245767"/>
            <wp:effectExtent l="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F06D4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988" cy="32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5F6" w:rsidRDefault="000255F6" w:rsidP="000255F6">
      <w:pPr>
        <w:rPr>
          <w:sz w:val="24"/>
        </w:rPr>
      </w:pPr>
      <w:r>
        <w:rPr>
          <w:b/>
          <w:sz w:val="24"/>
        </w:rPr>
        <w:t>Step 1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“Human Resource” button.</w:t>
      </w:r>
    </w:p>
    <w:p w:rsidR="000255F6" w:rsidRDefault="00FE25EC" w:rsidP="000255F6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1A7A76D" wp14:editId="37CEC47C">
                <wp:simplePos x="0" y="0"/>
                <wp:positionH relativeFrom="column">
                  <wp:posOffset>1226029</wp:posOffset>
                </wp:positionH>
                <wp:positionV relativeFrom="paragraph">
                  <wp:posOffset>525577</wp:posOffset>
                </wp:positionV>
                <wp:extent cx="240462" cy="45719"/>
                <wp:effectExtent l="38100" t="76200" r="0" b="8826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462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DF6F5" id="Straight Arrow Connector 76" o:spid="_x0000_s1026" type="#_x0000_t32" style="position:absolute;margin-left:96.55pt;margin-top:41.4pt;width:18.95pt;height:3.6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" strokecolor="red" strokeweight="2.25pt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B547C61" wp14:editId="53347752">
                <wp:simplePos x="0" y="0"/>
                <wp:positionH relativeFrom="margin">
                  <wp:posOffset>1388853</wp:posOffset>
                </wp:positionH>
                <wp:positionV relativeFrom="paragraph">
                  <wp:posOffset>405442</wp:posOffset>
                </wp:positionV>
                <wp:extent cx="304800" cy="30480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FE25EC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47C61" id="Text Box 75" o:spid="_x0000_s1046" type="#_x0000_t202" style="position:absolute;margin-left:109.35pt;margin-top:31.9pt;width:24pt;height:24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" filled="f" stroked="f" strokeweight="3pt">
                <v:textbox>
                  <w:txbxContent>
                    <w:p w:rsidR="00E721E4" w:rsidRPr="005B00BA" w:rsidRDefault="00E721E4" w:rsidP="00FE25EC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ED255B7" wp14:editId="062F078E">
                <wp:simplePos x="0" y="0"/>
                <wp:positionH relativeFrom="margin">
                  <wp:posOffset>706875</wp:posOffset>
                </wp:positionH>
                <wp:positionV relativeFrom="paragraph">
                  <wp:posOffset>655524</wp:posOffset>
                </wp:positionV>
                <wp:extent cx="304800" cy="30480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FE25EC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255B7" id="Text Box 74" o:spid="_x0000_s1047" type="#_x0000_t202" style="position:absolute;margin-left:55.65pt;margin-top:51.6pt;width:24pt;height:24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" filled="f" stroked="f" strokeweight="3pt">
                <v:textbox>
                  <w:txbxContent>
                    <w:p w:rsidR="00E721E4" w:rsidRPr="005B00BA" w:rsidRDefault="00E721E4" w:rsidP="00FE25EC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5417D4B" wp14:editId="4C70949D">
                <wp:simplePos x="0" y="0"/>
                <wp:positionH relativeFrom="margin">
                  <wp:posOffset>43132</wp:posOffset>
                </wp:positionH>
                <wp:positionV relativeFrom="paragraph">
                  <wp:posOffset>402566</wp:posOffset>
                </wp:positionV>
                <wp:extent cx="304800" cy="30480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FE25EC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17D4B" id="Text Box 72" o:spid="_x0000_s1048" type="#_x0000_t202" style="position:absolute;margin-left:3.4pt;margin-top:31.7pt;width:24pt;height:24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" filled="f" stroked="f" strokeweight="3pt">
                <v:textbox>
                  <w:txbxContent>
                    <w:p w:rsidR="00E721E4" w:rsidRPr="005B00BA" w:rsidRDefault="00E721E4" w:rsidP="00FE25EC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6023A3B" wp14:editId="6E80B230">
                <wp:simplePos x="0" y="0"/>
                <wp:positionH relativeFrom="margin">
                  <wp:posOffset>31199</wp:posOffset>
                </wp:positionH>
                <wp:positionV relativeFrom="paragraph">
                  <wp:posOffset>178064</wp:posOffset>
                </wp:positionV>
                <wp:extent cx="304800" cy="30480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FE25EC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23A3B" id="Text Box 71" o:spid="_x0000_s1049" type="#_x0000_t202" style="position:absolute;margin-left:2.45pt;margin-top:14pt;width:24pt;height:24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" filled="f" stroked="f" strokeweight="3pt">
                <v:textbox>
                  <w:txbxContent>
                    <w:p w:rsidR="00E721E4" w:rsidRPr="005B00BA" w:rsidRDefault="00E721E4" w:rsidP="00FE25EC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A40C396" wp14:editId="019C3DEB">
                <wp:simplePos x="0" y="0"/>
                <wp:positionH relativeFrom="margin">
                  <wp:posOffset>4641011</wp:posOffset>
                </wp:positionH>
                <wp:positionV relativeFrom="paragraph">
                  <wp:posOffset>34505</wp:posOffset>
                </wp:positionV>
                <wp:extent cx="304800" cy="30480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0255F6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0C396" id="Text Box 69" o:spid="_x0000_s1050" type="#_x0000_t202" style="position:absolute;margin-left:365.45pt;margin-top:2.7pt;width:24pt;height:24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" filled="f" stroked="f" strokeweight="3pt">
                <v:textbox>
                  <w:txbxContent>
                    <w:p w:rsidR="00E721E4" w:rsidRPr="005B00BA" w:rsidRDefault="00E721E4" w:rsidP="000255F6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EAE98C4" wp14:editId="2B2768E0">
                <wp:simplePos x="0" y="0"/>
                <wp:positionH relativeFrom="column">
                  <wp:posOffset>4891178</wp:posOffset>
                </wp:positionH>
                <wp:positionV relativeFrom="paragraph">
                  <wp:posOffset>181155</wp:posOffset>
                </wp:positionV>
                <wp:extent cx="285809" cy="45719"/>
                <wp:effectExtent l="0" t="76200" r="0" b="8826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809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36590" id="Straight Arrow Connector 70" o:spid="_x0000_s1026" type="#_x0000_t32" style="position:absolute;margin-left:385.15pt;margin-top:14.25pt;width:22.5pt;height:3.6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" strokecolor="red" strokeweight="2.25pt">
                <v:stroke endarrow="block"/>
              </v:shape>
            </w:pict>
          </mc:Fallback>
        </mc:AlternateContent>
      </w:r>
      <w:r w:rsidR="000255F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B83D72A" wp14:editId="6BE23C46">
                <wp:simplePos x="0" y="0"/>
                <wp:positionH relativeFrom="column">
                  <wp:posOffset>948905</wp:posOffset>
                </wp:positionH>
                <wp:positionV relativeFrom="paragraph">
                  <wp:posOffset>707366</wp:posOffset>
                </wp:positionV>
                <wp:extent cx="1940943" cy="655608"/>
                <wp:effectExtent l="19050" t="19050" r="21590" b="1143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943" cy="6556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C5172" id="Rectangle 68" o:spid="_x0000_s1026" style="position:absolute;margin-left:74.7pt;margin-top:55.7pt;width:152.85pt;height:51.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" filled="f" strokecolor="red" strokeweight="2.25pt"/>
            </w:pict>
          </mc:Fallback>
        </mc:AlternateContent>
      </w:r>
      <w:r w:rsidR="000255F6">
        <w:rPr>
          <w:noProof/>
          <w:sz w:val="24"/>
        </w:rPr>
        <w:drawing>
          <wp:inline distT="0" distB="0" distL="0" distR="0">
            <wp:extent cx="5943600" cy="34823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FF08B2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5F6">
        <w:rPr>
          <w:sz w:val="24"/>
        </w:rPr>
        <w:t xml:space="preserve"> </w:t>
      </w:r>
    </w:p>
    <w:p w:rsidR="00FE25EC" w:rsidRDefault="00FE25EC" w:rsidP="00FE25EC">
      <w:pPr>
        <w:rPr>
          <w:sz w:val="24"/>
        </w:rPr>
      </w:pPr>
      <w:r>
        <w:rPr>
          <w:b/>
          <w:sz w:val="24"/>
        </w:rPr>
        <w:t>Step 2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“Appointment” menu bar to manage about appointment.</w:t>
      </w:r>
    </w:p>
    <w:p w:rsidR="00FE25EC" w:rsidRDefault="00FE25EC" w:rsidP="00FE25EC">
      <w:pPr>
        <w:rPr>
          <w:sz w:val="24"/>
        </w:rPr>
      </w:pPr>
      <w:r>
        <w:rPr>
          <w:b/>
          <w:sz w:val="24"/>
        </w:rPr>
        <w:t>Step 3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“View Appointment” to view appointment by searching date.</w:t>
      </w:r>
    </w:p>
    <w:p w:rsidR="00FE25EC" w:rsidRDefault="00FE25EC" w:rsidP="00FE25EC">
      <w:pPr>
        <w:rPr>
          <w:sz w:val="24"/>
        </w:rPr>
      </w:pPr>
      <w:r>
        <w:rPr>
          <w:b/>
          <w:sz w:val="24"/>
        </w:rPr>
        <w:lastRenderedPageBreak/>
        <w:t>Step 4</w:t>
      </w:r>
      <w:r w:rsidRPr="005B00BA">
        <w:rPr>
          <w:b/>
          <w:sz w:val="24"/>
        </w:rPr>
        <w:t>:</w:t>
      </w:r>
      <w:r>
        <w:rPr>
          <w:sz w:val="24"/>
        </w:rPr>
        <w:t xml:space="preserve"> Select the type of </w:t>
      </w:r>
      <w:proofErr w:type="spellStart"/>
      <w:r>
        <w:rPr>
          <w:sz w:val="24"/>
        </w:rPr>
        <w:t>Disciplin</w:t>
      </w:r>
      <w:proofErr w:type="spellEnd"/>
      <w:r>
        <w:rPr>
          <w:sz w:val="24"/>
        </w:rPr>
        <w:t xml:space="preserve"> and </w:t>
      </w:r>
      <w:r w:rsidR="001F4607">
        <w:rPr>
          <w:sz w:val="24"/>
        </w:rPr>
        <w:t>select the date. After that push the “Search” button. Result will be display.</w:t>
      </w:r>
    </w:p>
    <w:p w:rsidR="001F4607" w:rsidRDefault="001F4607" w:rsidP="001F4607">
      <w:pPr>
        <w:rPr>
          <w:sz w:val="24"/>
        </w:rPr>
      </w:pPr>
      <w:r>
        <w:rPr>
          <w:b/>
          <w:sz w:val="24"/>
        </w:rPr>
        <w:t>Step 5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“Make Appointment” menu bar to make a new appointment.</w:t>
      </w:r>
    </w:p>
    <w:p w:rsidR="001F4607" w:rsidRDefault="001F4607" w:rsidP="001F4607">
      <w:pPr>
        <w:rPr>
          <w:sz w:val="24"/>
        </w:rPr>
      </w:pPr>
      <w:r>
        <w:rPr>
          <w:b/>
          <w:sz w:val="24"/>
        </w:rPr>
        <w:t>Step 6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“Main Menu” button to go to the main menu.</w:t>
      </w:r>
    </w:p>
    <w:p w:rsidR="000255F6" w:rsidRDefault="000255F6" w:rsidP="000255F6">
      <w:pPr>
        <w:jc w:val="center"/>
        <w:rPr>
          <w:sz w:val="24"/>
        </w:rPr>
      </w:pPr>
    </w:p>
    <w:p w:rsidR="00DD604E" w:rsidRDefault="00DD604E" w:rsidP="00DD604E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ED25179" wp14:editId="558C4C2C">
                <wp:simplePos x="0" y="0"/>
                <wp:positionH relativeFrom="margin">
                  <wp:posOffset>1411629</wp:posOffset>
                </wp:positionH>
                <wp:positionV relativeFrom="paragraph">
                  <wp:posOffset>134908</wp:posOffset>
                </wp:positionV>
                <wp:extent cx="396815" cy="304800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81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DD604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25179" id="Text Box 87" o:spid="_x0000_s1051" type="#_x0000_t202" style="position:absolute;margin-left:111.15pt;margin-top:10.6pt;width:31.25pt;height:24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" filled="f" stroked="f" strokeweight="3pt">
                <v:textbox>
                  <w:txbxContent>
                    <w:p w:rsidR="00E721E4" w:rsidRPr="005B00BA" w:rsidRDefault="00E721E4" w:rsidP="00DD604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31789A7" wp14:editId="1908C4E8">
                <wp:simplePos x="0" y="0"/>
                <wp:positionH relativeFrom="column">
                  <wp:posOffset>1095555</wp:posOffset>
                </wp:positionH>
                <wp:positionV relativeFrom="paragraph">
                  <wp:posOffset>258792</wp:posOffset>
                </wp:positionV>
                <wp:extent cx="404867" cy="103517"/>
                <wp:effectExtent l="38100" t="19050" r="14605" b="6794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4867" cy="10351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279DC" id="Straight Arrow Connector 86" o:spid="_x0000_s1026" type="#_x0000_t32" style="position:absolute;margin-left:86.25pt;margin-top:20.4pt;width:31.9pt;height:8.15pt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" strokecolor="red" strokeweight="2.25pt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7433EC3" wp14:editId="19CBB022">
                <wp:simplePos x="0" y="0"/>
                <wp:positionH relativeFrom="margin">
                  <wp:posOffset>2423592</wp:posOffset>
                </wp:positionH>
                <wp:positionV relativeFrom="paragraph">
                  <wp:posOffset>2984500</wp:posOffset>
                </wp:positionV>
                <wp:extent cx="396815" cy="30480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81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DD604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33EC3" id="Text Box 84" o:spid="_x0000_s1052" type="#_x0000_t202" style="position:absolute;margin-left:190.85pt;margin-top:235pt;width:31.25pt;height:24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" filled="f" stroked="f" strokeweight="3pt">
                <v:textbox>
                  <w:txbxContent>
                    <w:p w:rsidR="00E721E4" w:rsidRPr="005B00BA" w:rsidRDefault="00E721E4" w:rsidP="00DD604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88450B9" wp14:editId="0719B64E">
                <wp:simplePos x="0" y="0"/>
                <wp:positionH relativeFrom="column">
                  <wp:posOffset>2553419</wp:posOffset>
                </wp:positionH>
                <wp:positionV relativeFrom="paragraph">
                  <wp:posOffset>2744949</wp:posOffset>
                </wp:positionV>
                <wp:extent cx="45719" cy="222538"/>
                <wp:effectExtent l="76200" t="38100" r="69215" b="63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2253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BE77E" id="Straight Arrow Connector 85" o:spid="_x0000_s1026" type="#_x0000_t32" style="position:absolute;margin-left:201.05pt;margin-top:216.15pt;width:3.6pt;height:17.5pt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" strokecolor="red" strokeweight="2.25pt">
                <v:stroke endarrow="block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07393CC" wp14:editId="6CF9BB32">
                <wp:simplePos x="0" y="0"/>
                <wp:positionH relativeFrom="margin">
                  <wp:posOffset>1886058</wp:posOffset>
                </wp:positionH>
                <wp:positionV relativeFrom="paragraph">
                  <wp:posOffset>2369329</wp:posOffset>
                </wp:positionV>
                <wp:extent cx="304800" cy="304800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DD604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393CC" id="Text Box 83" o:spid="_x0000_s1053" type="#_x0000_t202" style="position:absolute;margin-left:148.5pt;margin-top:186.55pt;width:24pt;height:24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" filled="f" stroked="f" strokeweight="3pt">
                <v:textbox>
                  <w:txbxContent>
                    <w:p w:rsidR="00E721E4" w:rsidRPr="005B00BA" w:rsidRDefault="00E721E4" w:rsidP="00DD604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38F4EF2" wp14:editId="6BD480F0">
                <wp:simplePos x="0" y="0"/>
                <wp:positionH relativeFrom="column">
                  <wp:posOffset>2122098</wp:posOffset>
                </wp:positionH>
                <wp:positionV relativeFrom="paragraph">
                  <wp:posOffset>1880558</wp:posOffset>
                </wp:positionV>
                <wp:extent cx="2760453" cy="741872"/>
                <wp:effectExtent l="19050" t="19050" r="20955" b="2032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453" cy="7418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B8068" id="Rectangle 82" o:spid="_x0000_s1026" style="position:absolute;margin-left:167.1pt;margin-top:148.1pt;width:217.35pt;height:58.4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" filled="f" strokecolor="red" strokeweight="2.25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2636E06" wp14:editId="4B80B951">
                <wp:simplePos x="0" y="0"/>
                <wp:positionH relativeFrom="margin">
                  <wp:posOffset>3545457</wp:posOffset>
                </wp:positionH>
                <wp:positionV relativeFrom="paragraph">
                  <wp:posOffset>517585</wp:posOffset>
                </wp:positionV>
                <wp:extent cx="304800" cy="30480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DD604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36E06" id="Text Box 81" o:spid="_x0000_s1054" type="#_x0000_t202" style="position:absolute;margin-left:279.15pt;margin-top:40.75pt;width:24pt;height:24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" filled="f" stroked="f" strokeweight="3pt">
                <v:textbox>
                  <w:txbxContent>
                    <w:p w:rsidR="00E721E4" w:rsidRPr="005B00BA" w:rsidRDefault="00E721E4" w:rsidP="00DD604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448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45229CD" wp14:editId="7F1A5AFC">
                <wp:simplePos x="0" y="0"/>
                <wp:positionH relativeFrom="column">
                  <wp:posOffset>3468897</wp:posOffset>
                </wp:positionH>
                <wp:positionV relativeFrom="paragraph">
                  <wp:posOffset>767752</wp:posOffset>
                </wp:positionV>
                <wp:extent cx="162824" cy="433274"/>
                <wp:effectExtent l="38100" t="19050" r="27940" b="4318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24" cy="4332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B61D2" id="Straight Arrow Connector 80" o:spid="_x0000_s1026" type="#_x0000_t32" style="position:absolute;margin-left:273.15pt;margin-top:60.45pt;width:12.8pt;height:34.1pt;flip:x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" strokecolor="red" strokeweight="2.25pt">
                <v:stroke endarrow="block"/>
              </v:shape>
            </w:pict>
          </mc:Fallback>
        </mc:AlternateContent>
      </w:r>
      <w:r w:rsidR="00BE448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1217A9F" wp14:editId="6C69F003">
                <wp:simplePos x="0" y="0"/>
                <wp:positionH relativeFrom="margin">
                  <wp:posOffset>171618</wp:posOffset>
                </wp:positionH>
                <wp:positionV relativeFrom="paragraph">
                  <wp:posOffset>769943</wp:posOffset>
                </wp:positionV>
                <wp:extent cx="304800" cy="30480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BE4487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17A9F" id="Text Box 78" o:spid="_x0000_s1055" type="#_x0000_t202" style="position:absolute;margin-left:13.5pt;margin-top:60.65pt;width:24pt;height:24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" filled="f" stroked="f" strokeweight="3pt">
                <v:textbox>
                  <w:txbxContent>
                    <w:p w:rsidR="00E721E4" w:rsidRPr="005B00BA" w:rsidRDefault="00E721E4" w:rsidP="00BE4487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4487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729A385" wp14:editId="5372E5AE">
                <wp:simplePos x="0" y="0"/>
                <wp:positionH relativeFrom="column">
                  <wp:posOffset>439946</wp:posOffset>
                </wp:positionH>
                <wp:positionV relativeFrom="paragraph">
                  <wp:posOffset>776377</wp:posOffset>
                </wp:positionV>
                <wp:extent cx="2760453" cy="664234"/>
                <wp:effectExtent l="19050" t="19050" r="20955" b="2159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0453" cy="6642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691CCE" id="Rectangle 79" o:spid="_x0000_s1026" style="position:absolute;margin-left:34.65pt;margin-top:61.15pt;width:217.35pt;height:52.3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" filled="f" strokecolor="red" strokeweight="2.25pt"/>
            </w:pict>
          </mc:Fallback>
        </mc:AlternateContent>
      </w:r>
      <w:r w:rsidR="001F4607">
        <w:rPr>
          <w:noProof/>
          <w:sz w:val="24"/>
        </w:rPr>
        <w:drawing>
          <wp:inline distT="0" distB="0" distL="0" distR="0">
            <wp:extent cx="5943600" cy="3482340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FF0AB2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04E">
        <w:rPr>
          <w:sz w:val="24"/>
        </w:rPr>
        <w:t xml:space="preserve"> </w:t>
      </w:r>
    </w:p>
    <w:p w:rsidR="00DD604E" w:rsidRDefault="00DD604E" w:rsidP="00DD604E">
      <w:pPr>
        <w:rPr>
          <w:sz w:val="24"/>
        </w:rPr>
      </w:pPr>
      <w:r>
        <w:rPr>
          <w:b/>
          <w:sz w:val="24"/>
        </w:rPr>
        <w:t>Step 7</w:t>
      </w:r>
      <w:r w:rsidRPr="005B00BA">
        <w:rPr>
          <w:b/>
          <w:sz w:val="24"/>
        </w:rPr>
        <w:t>:</w:t>
      </w:r>
      <w:r>
        <w:rPr>
          <w:sz w:val="24"/>
        </w:rPr>
        <w:t xml:space="preserve"> Fill the text fields at search area to select patient.</w:t>
      </w:r>
    </w:p>
    <w:p w:rsidR="00DD604E" w:rsidRDefault="00DD604E" w:rsidP="00DD604E">
      <w:pPr>
        <w:rPr>
          <w:sz w:val="24"/>
        </w:rPr>
      </w:pPr>
      <w:r>
        <w:rPr>
          <w:b/>
          <w:sz w:val="24"/>
        </w:rPr>
        <w:t>Step 8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“Search” button after insert details needed. Patient details will appears in Appointment detail.</w:t>
      </w:r>
      <w:r w:rsidRPr="00DD604E">
        <w:rPr>
          <w:sz w:val="24"/>
        </w:rPr>
        <w:t xml:space="preserve"> </w:t>
      </w:r>
    </w:p>
    <w:p w:rsidR="00DD604E" w:rsidRDefault="00DD604E" w:rsidP="00DD604E">
      <w:pPr>
        <w:rPr>
          <w:sz w:val="24"/>
        </w:rPr>
      </w:pPr>
      <w:r>
        <w:rPr>
          <w:b/>
          <w:sz w:val="24"/>
        </w:rPr>
        <w:t>Step 9</w:t>
      </w:r>
      <w:r w:rsidRPr="005B00BA">
        <w:rPr>
          <w:b/>
          <w:sz w:val="24"/>
        </w:rPr>
        <w:t>:</w:t>
      </w:r>
      <w:r>
        <w:rPr>
          <w:sz w:val="24"/>
        </w:rPr>
        <w:t xml:space="preserve"> Fill the appointment detail.</w:t>
      </w:r>
      <w:r w:rsidRPr="00DD604E">
        <w:rPr>
          <w:sz w:val="24"/>
        </w:rPr>
        <w:t xml:space="preserve"> </w:t>
      </w:r>
    </w:p>
    <w:p w:rsidR="00DD604E" w:rsidRDefault="00DD604E" w:rsidP="00DD604E">
      <w:pPr>
        <w:rPr>
          <w:sz w:val="24"/>
        </w:rPr>
      </w:pPr>
      <w:r>
        <w:rPr>
          <w:b/>
          <w:sz w:val="24"/>
        </w:rPr>
        <w:t>Step 10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“Confirm” button to confirm appointment details.</w:t>
      </w:r>
      <w:r w:rsidRPr="00DD604E">
        <w:rPr>
          <w:sz w:val="24"/>
        </w:rPr>
        <w:t xml:space="preserve"> </w:t>
      </w:r>
    </w:p>
    <w:p w:rsidR="00DD604E" w:rsidRDefault="00DD604E" w:rsidP="00DD604E">
      <w:pPr>
        <w:rPr>
          <w:sz w:val="24"/>
        </w:rPr>
      </w:pPr>
      <w:r>
        <w:rPr>
          <w:b/>
          <w:sz w:val="24"/>
        </w:rPr>
        <w:t>Step 11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“Manage Resource” menu bar to manage doctor.</w:t>
      </w:r>
    </w:p>
    <w:p w:rsidR="00DD604E" w:rsidRDefault="00DD604E" w:rsidP="00DD604E">
      <w:pPr>
        <w:rPr>
          <w:sz w:val="24"/>
        </w:rPr>
      </w:pPr>
    </w:p>
    <w:p w:rsidR="00DD604E" w:rsidRDefault="00E373CF" w:rsidP="00DD604E">
      <w:pPr>
        <w:rPr>
          <w:sz w:val="24"/>
        </w:rPr>
      </w:pPr>
      <w:r w:rsidRPr="00DD604E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5229186" wp14:editId="3A35771B">
                <wp:simplePos x="0" y="0"/>
                <wp:positionH relativeFrom="margin">
                  <wp:posOffset>186666</wp:posOffset>
                </wp:positionH>
                <wp:positionV relativeFrom="paragraph">
                  <wp:posOffset>1610180</wp:posOffset>
                </wp:positionV>
                <wp:extent cx="396815" cy="304800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81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E373CF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29186" id="Text Box 97" o:spid="_x0000_s1056" type="#_x0000_t202" style="position:absolute;margin-left:14.7pt;margin-top:126.8pt;width:31.25pt;height:24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" filled="f" stroked="f" strokeweight="3pt">
                <v:textbox>
                  <w:txbxContent>
                    <w:p w:rsidR="00E721E4" w:rsidRPr="005B00BA" w:rsidRDefault="00E721E4" w:rsidP="00E373CF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604E" w:rsidRPr="00DD604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CDBDC05" wp14:editId="599471A6">
                <wp:simplePos x="0" y="0"/>
                <wp:positionH relativeFrom="margin">
                  <wp:posOffset>1575507</wp:posOffset>
                </wp:positionH>
                <wp:positionV relativeFrom="paragraph">
                  <wp:posOffset>152124</wp:posOffset>
                </wp:positionV>
                <wp:extent cx="396815" cy="304800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81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DD604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BDC05" id="Text Box 95" o:spid="_x0000_s1057" type="#_x0000_t202" style="position:absolute;margin-left:124.05pt;margin-top:12pt;width:31.25pt;height:24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" filled="f" stroked="f" strokeweight="3pt">
                <v:textbox>
                  <w:txbxContent>
                    <w:p w:rsidR="00E721E4" w:rsidRPr="005B00BA" w:rsidRDefault="00E721E4" w:rsidP="00DD604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604E" w:rsidRPr="00DD604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ED8D23C" wp14:editId="4F0614F9">
                <wp:simplePos x="0" y="0"/>
                <wp:positionH relativeFrom="column">
                  <wp:posOffset>1019870</wp:posOffset>
                </wp:positionH>
                <wp:positionV relativeFrom="paragraph">
                  <wp:posOffset>310551</wp:posOffset>
                </wp:positionV>
                <wp:extent cx="636402" cy="198384"/>
                <wp:effectExtent l="38100" t="19050" r="11430" b="6858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6402" cy="19838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9F0DB" id="Straight Arrow Connector 94" o:spid="_x0000_s1026" type="#_x0000_t32" style="position:absolute;margin-left:80.3pt;margin-top:24.45pt;width:50.1pt;height:15.6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" strokecolor="red" strokeweight="2.25pt">
                <v:stroke endarrow="block"/>
              </v:shape>
            </w:pict>
          </mc:Fallback>
        </mc:AlternateContent>
      </w:r>
      <w:r w:rsidR="00DD604E" w:rsidRPr="00DD604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8F914C6" wp14:editId="269EC02E">
                <wp:simplePos x="0" y="0"/>
                <wp:positionH relativeFrom="margin">
                  <wp:posOffset>1152813</wp:posOffset>
                </wp:positionH>
                <wp:positionV relativeFrom="paragraph">
                  <wp:posOffset>3007468</wp:posOffset>
                </wp:positionV>
                <wp:extent cx="396815" cy="304800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81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DD604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914C6" id="Text Box 93" o:spid="_x0000_s1058" type="#_x0000_t202" style="position:absolute;margin-left:90.75pt;margin-top:236.8pt;width:31.25pt;height:24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" filled="f" stroked="f" strokeweight="3pt">
                <v:textbox>
                  <w:txbxContent>
                    <w:p w:rsidR="00E721E4" w:rsidRPr="005B00BA" w:rsidRDefault="00E721E4" w:rsidP="00DD604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604E" w:rsidRPr="00DD604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C78EFAE" wp14:editId="268FDD20">
                <wp:simplePos x="0" y="0"/>
                <wp:positionH relativeFrom="column">
                  <wp:posOffset>549503</wp:posOffset>
                </wp:positionH>
                <wp:positionV relativeFrom="paragraph">
                  <wp:posOffset>319177</wp:posOffset>
                </wp:positionV>
                <wp:extent cx="45719" cy="207034"/>
                <wp:effectExtent l="76200" t="19050" r="50165" b="4064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703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3151D" id="Straight Arrow Connector 92" o:spid="_x0000_s1026" type="#_x0000_t32" style="position:absolute;margin-left:43.25pt;margin-top:25.15pt;width:3.6pt;height:16.3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" strokecolor="red" strokeweight="2.25pt">
                <v:stroke endarrow="block"/>
              </v:shape>
            </w:pict>
          </mc:Fallback>
        </mc:AlternateContent>
      </w:r>
      <w:r w:rsidR="00DD604E" w:rsidRPr="00DD604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92E2F35" wp14:editId="0BD5E870">
                <wp:simplePos x="0" y="0"/>
                <wp:positionH relativeFrom="margin">
                  <wp:posOffset>345056</wp:posOffset>
                </wp:positionH>
                <wp:positionV relativeFrom="paragraph">
                  <wp:posOffset>91093</wp:posOffset>
                </wp:positionV>
                <wp:extent cx="396815" cy="304800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81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DD604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E2F35" id="Text Box 90" o:spid="_x0000_s1059" type="#_x0000_t202" style="position:absolute;margin-left:27.15pt;margin-top:7.15pt;width:31.25pt;height:24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" filled="f" stroked="f" strokeweight="3pt">
                <v:textbox>
                  <w:txbxContent>
                    <w:p w:rsidR="00E721E4" w:rsidRPr="005B00BA" w:rsidRDefault="00E721E4" w:rsidP="00DD604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604E" w:rsidRPr="00DD604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4B142AC" wp14:editId="7F579E4B">
                <wp:simplePos x="0" y="0"/>
                <wp:positionH relativeFrom="column">
                  <wp:posOffset>1061048</wp:posOffset>
                </wp:positionH>
                <wp:positionV relativeFrom="paragraph">
                  <wp:posOffset>2941608</wp:posOffset>
                </wp:positionV>
                <wp:extent cx="172528" cy="155275"/>
                <wp:effectExtent l="38100" t="38100" r="18415" b="1651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528" cy="155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29853" id="Straight Arrow Connector 91" o:spid="_x0000_s1026" type="#_x0000_t32" style="position:absolute;margin-left:83.55pt;margin-top:231.6pt;width:13.6pt;height:12.25pt;flip:x y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" strokecolor="red" strokeweight="2.25pt">
                <v:stroke endarrow="block"/>
              </v:shape>
            </w:pict>
          </mc:Fallback>
        </mc:AlternateContent>
      </w:r>
      <w:r w:rsidR="00DD604E" w:rsidRPr="00DD604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F608CF8" wp14:editId="160CEB53">
                <wp:simplePos x="0" y="0"/>
                <wp:positionH relativeFrom="column">
                  <wp:posOffset>500332</wp:posOffset>
                </wp:positionH>
                <wp:positionV relativeFrom="paragraph">
                  <wp:posOffset>1017917</wp:posOffset>
                </wp:positionV>
                <wp:extent cx="1630393" cy="1751162"/>
                <wp:effectExtent l="19050" t="19050" r="27305" b="2095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3" cy="17511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596C5" id="Rectangle 89" o:spid="_x0000_s1026" style="position:absolute;margin-left:39.4pt;margin-top:80.15pt;width:128.4pt;height:137.9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" filled="f" strokecolor="red" strokeweight="2.25pt"/>
            </w:pict>
          </mc:Fallback>
        </mc:AlternateContent>
      </w:r>
      <w:r w:rsidR="00DD604E">
        <w:rPr>
          <w:noProof/>
          <w:sz w:val="24"/>
        </w:rPr>
        <w:drawing>
          <wp:inline distT="0" distB="0" distL="0" distR="0" wp14:anchorId="6BEBA221" wp14:editId="49B7C107">
            <wp:extent cx="5943600" cy="3482340"/>
            <wp:effectExtent l="0" t="0" r="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FF09D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04E" w:rsidRPr="00DD604E">
        <w:rPr>
          <w:sz w:val="24"/>
        </w:rPr>
        <w:t xml:space="preserve"> </w:t>
      </w:r>
    </w:p>
    <w:p w:rsidR="00E373CF" w:rsidRDefault="00DD604E" w:rsidP="00DD604E">
      <w:pPr>
        <w:rPr>
          <w:sz w:val="24"/>
        </w:rPr>
      </w:pPr>
      <w:r>
        <w:rPr>
          <w:b/>
          <w:sz w:val="24"/>
        </w:rPr>
        <w:t>Step 1</w:t>
      </w:r>
      <w:r w:rsidR="00E373CF">
        <w:rPr>
          <w:b/>
          <w:sz w:val="24"/>
        </w:rPr>
        <w:t>2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“Manage </w:t>
      </w:r>
      <w:r w:rsidR="00E373CF">
        <w:rPr>
          <w:sz w:val="24"/>
        </w:rPr>
        <w:t>Doctor</w:t>
      </w:r>
      <w:r>
        <w:rPr>
          <w:sz w:val="24"/>
        </w:rPr>
        <w:t>” menu bar to manage doctor</w:t>
      </w:r>
      <w:r w:rsidR="00E373CF">
        <w:rPr>
          <w:sz w:val="24"/>
        </w:rPr>
        <w:t xml:space="preserve"> resource</w:t>
      </w:r>
      <w:r>
        <w:rPr>
          <w:sz w:val="24"/>
        </w:rPr>
        <w:t>.</w:t>
      </w:r>
    </w:p>
    <w:p w:rsidR="00E373CF" w:rsidRDefault="00E373CF" w:rsidP="00E373CF">
      <w:pPr>
        <w:rPr>
          <w:sz w:val="24"/>
        </w:rPr>
      </w:pPr>
      <w:r>
        <w:rPr>
          <w:b/>
          <w:sz w:val="24"/>
        </w:rPr>
        <w:t>Step 13</w:t>
      </w:r>
      <w:r w:rsidRPr="005B00BA">
        <w:rPr>
          <w:b/>
          <w:sz w:val="24"/>
        </w:rPr>
        <w:t>:</w:t>
      </w:r>
      <w:r>
        <w:rPr>
          <w:sz w:val="24"/>
        </w:rPr>
        <w:t xml:space="preserve"> Fill in the doctor details.</w:t>
      </w:r>
    </w:p>
    <w:p w:rsidR="00E373CF" w:rsidRDefault="00E373CF" w:rsidP="00E373CF">
      <w:pPr>
        <w:rPr>
          <w:sz w:val="24"/>
        </w:rPr>
      </w:pPr>
      <w:r>
        <w:rPr>
          <w:b/>
          <w:sz w:val="24"/>
        </w:rPr>
        <w:t>Step 14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“Confirm” button to insert doctor resource.</w:t>
      </w:r>
      <w:r w:rsidRPr="00E373CF">
        <w:rPr>
          <w:sz w:val="24"/>
        </w:rPr>
        <w:t xml:space="preserve"> </w:t>
      </w:r>
    </w:p>
    <w:p w:rsidR="00E373CF" w:rsidRDefault="00E373CF" w:rsidP="00E373CF">
      <w:pPr>
        <w:rPr>
          <w:sz w:val="24"/>
        </w:rPr>
      </w:pPr>
      <w:r>
        <w:rPr>
          <w:b/>
          <w:sz w:val="24"/>
        </w:rPr>
        <w:t>Step 15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“Add Doctor” menu bar to add doctor.</w:t>
      </w:r>
    </w:p>
    <w:p w:rsidR="002F3FC4" w:rsidRDefault="002F3FC4" w:rsidP="00E373CF">
      <w:pPr>
        <w:rPr>
          <w:sz w:val="24"/>
        </w:rPr>
      </w:pPr>
      <w:r w:rsidRPr="002F3FC4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397A66D" wp14:editId="5BD873B2">
                <wp:simplePos x="0" y="0"/>
                <wp:positionH relativeFrom="margin">
                  <wp:posOffset>103062</wp:posOffset>
                </wp:positionH>
                <wp:positionV relativeFrom="paragraph">
                  <wp:posOffset>1078158</wp:posOffset>
                </wp:positionV>
                <wp:extent cx="414068" cy="30480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2F3FC4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7A66D" id="Text Box 104" o:spid="_x0000_s1060" type="#_x0000_t202" style="position:absolute;margin-left:8.1pt;margin-top:84.9pt;width:32.6pt;height:24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" filled="f" stroked="f" strokeweight="3pt">
                <v:textbox>
                  <w:txbxContent>
                    <w:p w:rsidR="00E721E4" w:rsidRPr="005B00BA" w:rsidRDefault="00E721E4" w:rsidP="002F3FC4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3FC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E10BDF8" wp14:editId="1354BA0C">
                <wp:simplePos x="0" y="0"/>
                <wp:positionH relativeFrom="column">
                  <wp:posOffset>2113472</wp:posOffset>
                </wp:positionH>
                <wp:positionV relativeFrom="paragraph">
                  <wp:posOffset>2777574</wp:posOffset>
                </wp:positionV>
                <wp:extent cx="414068" cy="103649"/>
                <wp:effectExtent l="19050" t="76200" r="0" b="29845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068" cy="10364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3F8A5" id="Straight Arrow Connector 102" o:spid="_x0000_s1026" type="#_x0000_t32" style="position:absolute;margin-left:166.4pt;margin-top:218.7pt;width:32.6pt;height:8.15pt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" strokecolor="red" strokeweight="2.25pt">
                <v:stroke endarrow="block"/>
              </v:shape>
            </w:pict>
          </mc:Fallback>
        </mc:AlternateContent>
      </w:r>
      <w:r w:rsidRPr="002F3FC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4722804" wp14:editId="1A75EA23">
                <wp:simplePos x="0" y="0"/>
                <wp:positionH relativeFrom="margin">
                  <wp:posOffset>1379855</wp:posOffset>
                </wp:positionH>
                <wp:positionV relativeFrom="paragraph">
                  <wp:posOffset>2760345</wp:posOffset>
                </wp:positionV>
                <wp:extent cx="1127760" cy="304800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2F3FC4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22804" id="Text Box 103" o:spid="_x0000_s1061" type="#_x0000_t202" style="position:absolute;margin-left:108.65pt;margin-top:217.35pt;width:88.8pt;height:24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" filled="f" stroked="f" strokeweight="3pt">
                <v:textbox>
                  <w:txbxContent>
                    <w:p w:rsidR="00E721E4" w:rsidRPr="005B00BA" w:rsidRDefault="00E721E4" w:rsidP="002F3FC4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3FC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8A3FB89" wp14:editId="05F580CD">
                <wp:simplePos x="0" y="0"/>
                <wp:positionH relativeFrom="column">
                  <wp:posOffset>957531</wp:posOffset>
                </wp:positionH>
                <wp:positionV relativeFrom="paragraph">
                  <wp:posOffset>327804</wp:posOffset>
                </wp:positionV>
                <wp:extent cx="560717" cy="224287"/>
                <wp:effectExtent l="38100" t="19050" r="10795" b="61595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0717" cy="22428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E03D8" id="Straight Arrow Connector 100" o:spid="_x0000_s1026" type="#_x0000_t32" style="position:absolute;margin-left:75.4pt;margin-top:25.8pt;width:44.15pt;height:17.65pt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" strokecolor="red" strokeweight="2.25pt">
                <v:stroke endarrow="block"/>
              </v:shape>
            </w:pict>
          </mc:Fallback>
        </mc:AlternateContent>
      </w:r>
      <w:r w:rsidRPr="002F3FC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AC9A795" wp14:editId="752EAEEE">
                <wp:simplePos x="0" y="0"/>
                <wp:positionH relativeFrom="margin">
                  <wp:posOffset>1034619</wp:posOffset>
                </wp:positionH>
                <wp:positionV relativeFrom="paragraph">
                  <wp:posOffset>172205</wp:posOffset>
                </wp:positionV>
                <wp:extent cx="1128162" cy="304800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8162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2F3FC4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9A795" id="Text Box 101" o:spid="_x0000_s1062" type="#_x0000_t202" style="position:absolute;margin-left:81.45pt;margin-top:13.55pt;width:88.85pt;height:24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" filled="f" stroked="f" strokeweight="3pt">
                <v:textbox>
                  <w:txbxContent>
                    <w:p w:rsidR="00E721E4" w:rsidRPr="005B00BA" w:rsidRDefault="00E721E4" w:rsidP="002F3FC4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F3FC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D2B8669" wp14:editId="49D0397B">
                <wp:simplePos x="0" y="0"/>
                <wp:positionH relativeFrom="column">
                  <wp:posOffset>448574</wp:posOffset>
                </wp:positionH>
                <wp:positionV relativeFrom="paragraph">
                  <wp:posOffset>802257</wp:posOffset>
                </wp:positionV>
                <wp:extent cx="4641011" cy="1751162"/>
                <wp:effectExtent l="19050" t="19050" r="26670" b="2095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011" cy="17511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9F652" id="Rectangle 99" o:spid="_x0000_s1026" style="position:absolute;margin-left:35.3pt;margin-top:63.15pt;width:365.45pt;height:137.9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" filled="f" strokecolor="red" strokeweight="2.25pt"/>
            </w:pict>
          </mc:Fallback>
        </mc:AlternateContent>
      </w:r>
      <w:r>
        <w:rPr>
          <w:noProof/>
          <w:sz w:val="24"/>
        </w:rPr>
        <w:drawing>
          <wp:inline distT="0" distB="0" distL="0" distR="0">
            <wp:extent cx="5943600" cy="3482340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FF02CA9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FC4" w:rsidRDefault="002F3FC4" w:rsidP="002F3FC4">
      <w:pPr>
        <w:rPr>
          <w:sz w:val="24"/>
        </w:rPr>
      </w:pPr>
      <w:r>
        <w:rPr>
          <w:b/>
          <w:sz w:val="24"/>
        </w:rPr>
        <w:t>Step 16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“Add Doctor” menu bar to add doctor.</w:t>
      </w:r>
    </w:p>
    <w:p w:rsidR="002F3FC4" w:rsidRDefault="002F3FC4" w:rsidP="002F3FC4">
      <w:pPr>
        <w:rPr>
          <w:sz w:val="24"/>
        </w:rPr>
      </w:pPr>
      <w:r>
        <w:rPr>
          <w:b/>
          <w:sz w:val="24"/>
        </w:rPr>
        <w:t>Step 17</w:t>
      </w:r>
      <w:r w:rsidRPr="005B00BA">
        <w:rPr>
          <w:b/>
          <w:sz w:val="24"/>
        </w:rPr>
        <w:t>:</w:t>
      </w:r>
      <w:r>
        <w:rPr>
          <w:sz w:val="24"/>
        </w:rPr>
        <w:t xml:space="preserve"> Fill the text fields.</w:t>
      </w:r>
    </w:p>
    <w:p w:rsidR="002F3FC4" w:rsidRDefault="002F3FC4" w:rsidP="002F3FC4">
      <w:pPr>
        <w:rPr>
          <w:sz w:val="24"/>
        </w:rPr>
      </w:pPr>
      <w:r>
        <w:rPr>
          <w:b/>
          <w:sz w:val="24"/>
        </w:rPr>
        <w:t>Step 18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“Save” button to keep the details.</w:t>
      </w:r>
    </w:p>
    <w:p w:rsidR="001F4607" w:rsidRPr="000255F6" w:rsidRDefault="001F4607" w:rsidP="000255F6">
      <w:pPr>
        <w:jc w:val="center"/>
        <w:rPr>
          <w:sz w:val="24"/>
        </w:rPr>
      </w:pPr>
    </w:p>
    <w:p w:rsidR="0097387E" w:rsidRDefault="0097387E">
      <w:pPr>
        <w:spacing w:after="200"/>
        <w:rPr>
          <w:sz w:val="24"/>
        </w:rPr>
      </w:pPr>
      <w:r>
        <w:rPr>
          <w:sz w:val="24"/>
        </w:rPr>
        <w:br w:type="page"/>
      </w:r>
    </w:p>
    <w:p w:rsidR="0097387E" w:rsidRPr="0097387E" w:rsidRDefault="00FB6EF2" w:rsidP="0097387E">
      <w:pPr>
        <w:pStyle w:val="ListParagraph"/>
        <w:numPr>
          <w:ilvl w:val="0"/>
          <w:numId w:val="11"/>
        </w:numPr>
        <w:ind w:left="360"/>
        <w:rPr>
          <w:sz w:val="24"/>
        </w:rPr>
      </w:pPr>
      <w:r w:rsidRPr="00FB6EF2">
        <w:rPr>
          <w:sz w:val="24"/>
        </w:rPr>
        <w:lastRenderedPageBreak/>
        <w:t>Patient Appointment</w:t>
      </w:r>
    </w:p>
    <w:p w:rsidR="0097387E" w:rsidRDefault="005F4FB5" w:rsidP="0097387E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1EFD7E8" wp14:editId="693A9C32">
                <wp:simplePos x="0" y="0"/>
                <wp:positionH relativeFrom="margin">
                  <wp:posOffset>2253713</wp:posOffset>
                </wp:positionH>
                <wp:positionV relativeFrom="paragraph">
                  <wp:posOffset>423691</wp:posOffset>
                </wp:positionV>
                <wp:extent cx="304800" cy="304800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97387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FD7E8" id="Text Box 109" o:spid="_x0000_s1063" type="#_x0000_t202" style="position:absolute;left:0;text-align:left;margin-left:177.45pt;margin-top:33.35pt;width:24pt;height:24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" filled="f" stroked="f" strokeweight="3pt">
                <v:textbox>
                  <w:txbxContent>
                    <w:p w:rsidR="00E721E4" w:rsidRPr="005B00BA" w:rsidRDefault="00E721E4" w:rsidP="0097387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5A23DBE" wp14:editId="1C279DCF">
                <wp:simplePos x="0" y="0"/>
                <wp:positionH relativeFrom="column">
                  <wp:posOffset>2303585</wp:posOffset>
                </wp:positionH>
                <wp:positionV relativeFrom="paragraph">
                  <wp:posOffset>445087</wp:posOffset>
                </wp:positionV>
                <wp:extent cx="615461" cy="624254"/>
                <wp:effectExtent l="19050" t="19050" r="13335" b="2349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461" cy="6242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F02EE" id="Rectangle 110" o:spid="_x0000_s1026" style="position:absolute;margin-left:181.4pt;margin-top:35.05pt;width:48.45pt;height:49.1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" filled="f" strokecolor="red" strokeweight="2.25pt"/>
            </w:pict>
          </mc:Fallback>
        </mc:AlternateContent>
      </w:r>
      <w:r w:rsidR="0097387E">
        <w:rPr>
          <w:noProof/>
          <w:sz w:val="24"/>
        </w:rPr>
        <w:drawing>
          <wp:inline distT="0" distB="0" distL="0" distR="0" wp14:anchorId="06EC040B" wp14:editId="2763CCE0">
            <wp:extent cx="2743200" cy="2660807"/>
            <wp:effectExtent l="0" t="0" r="0" b="635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F06D4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501" cy="267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E1" w:rsidRDefault="004A5DE1" w:rsidP="004A5DE1">
      <w:pPr>
        <w:rPr>
          <w:sz w:val="24"/>
        </w:rPr>
      </w:pPr>
      <w:r>
        <w:rPr>
          <w:b/>
          <w:sz w:val="24"/>
        </w:rPr>
        <w:t>Step 1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“Patient Appointment” button.</w:t>
      </w:r>
    </w:p>
    <w:p w:rsidR="004A5DE1" w:rsidRDefault="005F4FB5" w:rsidP="00FA33EE">
      <w:pPr>
        <w:jc w:val="center"/>
        <w:rPr>
          <w:sz w:val="24"/>
        </w:rPr>
      </w:pPr>
      <w:r w:rsidRPr="005F4FB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5EF6F51" wp14:editId="5D8E6757">
                <wp:simplePos x="0" y="0"/>
                <wp:positionH relativeFrom="margin">
                  <wp:posOffset>5505157</wp:posOffset>
                </wp:positionH>
                <wp:positionV relativeFrom="paragraph">
                  <wp:posOffset>355404</wp:posOffset>
                </wp:positionV>
                <wp:extent cx="396240" cy="304800"/>
                <wp:effectExtent l="0" t="0" r="0" b="0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FB5" w:rsidRPr="005B00BA" w:rsidRDefault="004E5F10" w:rsidP="005F4FB5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EF6F51" id="_x0000_t202" coordsize="21600,21600" o:spt="202" path="m,l,21600r21600,l21600,xe">
                <v:stroke joinstyle="miter"/>
                <v:path gradientshapeok="t" o:connecttype="rect"/>
              </v:shapetype>
              <v:shape id="Text Box 180" o:spid="_x0000_s1064" type="#_x0000_t202" style="position:absolute;left:0;text-align:left;margin-left:433.5pt;margin-top:28pt;width:31.2pt;height:24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" filled="f" stroked="f" strokeweight="3pt">
                <v:textbox>
                  <w:txbxContent>
                    <w:p w:rsidR="005F4FB5" w:rsidRPr="005B00BA" w:rsidRDefault="004E5F10" w:rsidP="005F4FB5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4FB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E0341C3" wp14:editId="2DFE826C">
                <wp:simplePos x="0" y="0"/>
                <wp:positionH relativeFrom="column">
                  <wp:posOffset>5143500</wp:posOffset>
                </wp:positionH>
                <wp:positionV relativeFrom="paragraph">
                  <wp:posOffset>637687</wp:posOffset>
                </wp:positionV>
                <wp:extent cx="290146" cy="210722"/>
                <wp:effectExtent l="38100" t="38100" r="15240" b="18415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0146" cy="21072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C4EA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7" o:spid="_x0000_s1026" type="#_x0000_t32" style="position:absolute;margin-left:405pt;margin-top:50.2pt;width:22.85pt;height:16.6pt;flip:x 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" strokecolor="red" strokeweight="2.25pt">
                <v:stroke endarrow="block"/>
              </v:shape>
            </w:pict>
          </mc:Fallback>
        </mc:AlternateContent>
      </w:r>
      <w:r w:rsidRPr="005F4FB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7DE4600" wp14:editId="45301C88">
                <wp:simplePos x="0" y="0"/>
                <wp:positionH relativeFrom="margin">
                  <wp:posOffset>5294386</wp:posOffset>
                </wp:positionH>
                <wp:positionV relativeFrom="paragraph">
                  <wp:posOffset>744074</wp:posOffset>
                </wp:positionV>
                <wp:extent cx="396240" cy="304800"/>
                <wp:effectExtent l="0" t="0" r="0" b="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FB5" w:rsidRPr="005B00BA" w:rsidRDefault="004E5F10" w:rsidP="005F4FB5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E4600" id="Text Box 178" o:spid="_x0000_s1065" type="#_x0000_t202" style="position:absolute;left:0;text-align:left;margin-left:416.9pt;margin-top:58.6pt;width:31.2pt;height:24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" filled="f" stroked="f" strokeweight="3pt">
                <v:textbox>
                  <w:txbxContent>
                    <w:p w:rsidR="005F4FB5" w:rsidRPr="005B00BA" w:rsidRDefault="004E5F10" w:rsidP="005F4FB5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4FB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1C35F87" wp14:editId="1F349AE2">
                <wp:simplePos x="0" y="0"/>
                <wp:positionH relativeFrom="column">
                  <wp:posOffset>1222131</wp:posOffset>
                </wp:positionH>
                <wp:positionV relativeFrom="paragraph">
                  <wp:posOffset>646478</wp:posOffset>
                </wp:positionV>
                <wp:extent cx="527538" cy="202223"/>
                <wp:effectExtent l="0" t="57150" r="25400" b="26670"/>
                <wp:wrapNone/>
                <wp:docPr id="169" name="Straight Arrow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7538" cy="20222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E1EEC" id="Straight Arrow Connector 169" o:spid="_x0000_s1026" type="#_x0000_t32" style="position:absolute;margin-left:96.25pt;margin-top:50.9pt;width:41.55pt;height:15.9pt;flip:x 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" strokecolor="red" strokeweight="2.25pt">
                <v:stroke endarrow="block"/>
              </v:shape>
            </w:pict>
          </mc:Fallback>
        </mc:AlternateContent>
      </w:r>
      <w:r w:rsidRPr="005F4FB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026859A" wp14:editId="20E032F3">
                <wp:simplePos x="0" y="0"/>
                <wp:positionH relativeFrom="margin">
                  <wp:posOffset>1618811</wp:posOffset>
                </wp:positionH>
                <wp:positionV relativeFrom="paragraph">
                  <wp:posOffset>724291</wp:posOffset>
                </wp:positionV>
                <wp:extent cx="396240" cy="304800"/>
                <wp:effectExtent l="0" t="0" r="0" b="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FB5" w:rsidRPr="005B00BA" w:rsidRDefault="004E5F10" w:rsidP="005F4FB5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6859A" id="Text Box 170" o:spid="_x0000_s1066" type="#_x0000_t202" style="position:absolute;left:0;text-align:left;margin-left:127.45pt;margin-top:57.05pt;width:31.2pt;height:24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" filled="f" stroked="f" strokeweight="3pt">
                <v:textbox>
                  <w:txbxContent>
                    <w:p w:rsidR="005F4FB5" w:rsidRPr="005B00BA" w:rsidRDefault="004E5F10" w:rsidP="005F4FB5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4FB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40F4B20" wp14:editId="69C1E2F7">
                <wp:simplePos x="0" y="0"/>
                <wp:positionH relativeFrom="margin">
                  <wp:posOffset>2363422</wp:posOffset>
                </wp:positionH>
                <wp:positionV relativeFrom="paragraph">
                  <wp:posOffset>730006</wp:posOffset>
                </wp:positionV>
                <wp:extent cx="396240" cy="304800"/>
                <wp:effectExtent l="0" t="0" r="0" b="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FB5" w:rsidRPr="005B00BA" w:rsidRDefault="004E5F10" w:rsidP="005F4FB5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F4B20" id="Text Box 172" o:spid="_x0000_s1067" type="#_x0000_t202" style="position:absolute;left:0;text-align:left;margin-left:186.1pt;margin-top:57.5pt;width:31.2pt;height:24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" filled="f" stroked="f" strokeweight="3pt">
                <v:textbox>
                  <w:txbxContent>
                    <w:p w:rsidR="005F4FB5" w:rsidRPr="005B00BA" w:rsidRDefault="004E5F10" w:rsidP="005F4FB5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4FB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E2CFD7D" wp14:editId="2F05837F">
                <wp:simplePos x="0" y="0"/>
                <wp:positionH relativeFrom="column">
                  <wp:posOffset>3552091</wp:posOffset>
                </wp:positionH>
                <wp:positionV relativeFrom="paragraph">
                  <wp:posOffset>611309</wp:posOffset>
                </wp:positionV>
                <wp:extent cx="369277" cy="210429"/>
                <wp:effectExtent l="38100" t="38100" r="12065" b="18415"/>
                <wp:wrapNone/>
                <wp:docPr id="175" name="Straight Arrow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9277" cy="21042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548F3" id="Straight Arrow Connector 175" o:spid="_x0000_s1026" type="#_x0000_t32" style="position:absolute;margin-left:279.7pt;margin-top:48.15pt;width:29.1pt;height:16.55pt;flip:x 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" strokecolor="red" strokeweight="2.25pt">
                <v:stroke endarrow="block"/>
              </v:shape>
            </w:pict>
          </mc:Fallback>
        </mc:AlternateContent>
      </w:r>
      <w:r w:rsidRPr="005F4FB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19265E0" wp14:editId="685AE178">
                <wp:simplePos x="0" y="0"/>
                <wp:positionH relativeFrom="margin">
                  <wp:posOffset>3790364</wp:posOffset>
                </wp:positionH>
                <wp:positionV relativeFrom="paragraph">
                  <wp:posOffset>712421</wp:posOffset>
                </wp:positionV>
                <wp:extent cx="396240" cy="304800"/>
                <wp:effectExtent l="0" t="0" r="0" b="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FB5" w:rsidRPr="005B00BA" w:rsidRDefault="004E5F10" w:rsidP="005F4FB5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265E0" id="Text Box 176" o:spid="_x0000_s1068" type="#_x0000_t202" style="position:absolute;left:0;text-align:left;margin-left:298.45pt;margin-top:56.1pt;width:31.2pt;height:24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" filled="f" stroked="f" strokeweight="3pt">
                <v:textbox>
                  <w:txbxContent>
                    <w:p w:rsidR="005F4FB5" w:rsidRPr="005B00BA" w:rsidRDefault="004E5F10" w:rsidP="005F4FB5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4FB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C1A9344" wp14:editId="32907D88">
                <wp:simplePos x="0" y="0"/>
                <wp:positionH relativeFrom="column">
                  <wp:posOffset>5407269</wp:posOffset>
                </wp:positionH>
                <wp:positionV relativeFrom="paragraph">
                  <wp:posOffset>300990</wp:posOffset>
                </wp:positionV>
                <wp:extent cx="184638" cy="175847"/>
                <wp:effectExtent l="38100" t="38100" r="25400" b="15240"/>
                <wp:wrapNone/>
                <wp:docPr id="179" name="Straight Arrow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638" cy="17584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C6DBA" id="Straight Arrow Connector 179" o:spid="_x0000_s1026" type="#_x0000_t32" style="position:absolute;margin-left:425.75pt;margin-top:23.7pt;width:14.55pt;height:13.85pt;flip:x y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" strokecolor="red" strokeweight="2.25pt">
                <v:stroke endarrow="block"/>
              </v:shape>
            </w:pict>
          </mc:Fallback>
        </mc:AlternateContent>
      </w:r>
      <w:r w:rsidRPr="005F4FB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702E1B8" wp14:editId="649A19CC">
                <wp:simplePos x="0" y="0"/>
                <wp:positionH relativeFrom="column">
                  <wp:posOffset>2344616</wp:posOffset>
                </wp:positionH>
                <wp:positionV relativeFrom="paragraph">
                  <wp:posOffset>614583</wp:posOffset>
                </wp:positionV>
                <wp:extent cx="184638" cy="175847"/>
                <wp:effectExtent l="38100" t="38100" r="25400" b="15240"/>
                <wp:wrapNone/>
                <wp:docPr id="171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638" cy="17584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922C2" id="Straight Arrow Connector 171" o:spid="_x0000_s1026" type="#_x0000_t32" style="position:absolute;margin-left:184.6pt;margin-top:48.4pt;width:14.55pt;height:13.85pt;flip:x y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" strokecolor="red" strokeweight="2.25pt">
                <v:stroke endarrow="block"/>
              </v:shape>
            </w:pict>
          </mc:Fallback>
        </mc:AlternateContent>
      </w:r>
      <w:r w:rsidRPr="005F4FB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F2567DC" wp14:editId="690E55A3">
                <wp:simplePos x="0" y="0"/>
                <wp:positionH relativeFrom="margin">
                  <wp:posOffset>3412734</wp:posOffset>
                </wp:positionH>
                <wp:positionV relativeFrom="paragraph">
                  <wp:posOffset>1395779</wp:posOffset>
                </wp:positionV>
                <wp:extent cx="396240" cy="304800"/>
                <wp:effectExtent l="0" t="0" r="0" b="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FB5" w:rsidRPr="005B00BA" w:rsidRDefault="004E5F10" w:rsidP="005F4FB5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567DC" id="Text Box 168" o:spid="_x0000_s1069" type="#_x0000_t202" style="position:absolute;left:0;text-align:left;margin-left:268.7pt;margin-top:109.9pt;width:31.2pt;height:24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" filled="f" stroked="f" strokeweight="3pt">
                <v:textbox>
                  <w:txbxContent>
                    <w:p w:rsidR="005F4FB5" w:rsidRPr="005B00BA" w:rsidRDefault="004E5F10" w:rsidP="005F4FB5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4FB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5F82B93" wp14:editId="7CAC8CAD">
                <wp:simplePos x="0" y="0"/>
                <wp:positionH relativeFrom="column">
                  <wp:posOffset>3341028</wp:posOffset>
                </wp:positionH>
                <wp:positionV relativeFrom="paragraph">
                  <wp:posOffset>1244160</wp:posOffset>
                </wp:positionV>
                <wp:extent cx="184638" cy="175847"/>
                <wp:effectExtent l="38100" t="38100" r="25400" b="15240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638" cy="17584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9662A" id="Straight Arrow Connector 167" o:spid="_x0000_s1026" type="#_x0000_t32" style="position:absolute;margin-left:263.05pt;margin-top:97.95pt;width:14.55pt;height:13.85pt;flip:x 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" strokecolor="red" strokeweight="2.25pt">
                <v:stroke endarrow="block"/>
              </v:shape>
            </w:pict>
          </mc:Fallback>
        </mc:AlternateContent>
      </w:r>
      <w:r w:rsidRPr="005F4FB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29DC6BB" wp14:editId="79DDAD67">
                <wp:simplePos x="0" y="0"/>
                <wp:positionH relativeFrom="column">
                  <wp:posOffset>2655278</wp:posOffset>
                </wp:positionH>
                <wp:positionV relativeFrom="paragraph">
                  <wp:posOffset>1068510</wp:posOffset>
                </wp:positionV>
                <wp:extent cx="756138" cy="140677"/>
                <wp:effectExtent l="19050" t="19050" r="25400" b="12065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138" cy="1406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15904" id="Rectangle 166" o:spid="_x0000_s1026" style="position:absolute;margin-left:209.1pt;margin-top:84.15pt;width:59.55pt;height:11.1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" filled="f" strokecolor="red" strokeweight="2.25pt"/>
            </w:pict>
          </mc:Fallback>
        </mc:AlternateContent>
      </w:r>
      <w:r w:rsidR="00E721E4">
        <w:rPr>
          <w:noProof/>
        </w:rPr>
        <w:drawing>
          <wp:inline distT="0" distB="0" distL="0" distR="0" wp14:anchorId="24079BF6" wp14:editId="389FEE53">
            <wp:extent cx="5943600" cy="18551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3567"/>
                    <a:stretch/>
                  </pic:blipFill>
                  <pic:spPr bwMode="auto">
                    <a:xfrm>
                      <a:off x="0" y="0"/>
                      <a:ext cx="5943600" cy="185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FB5" w:rsidRDefault="00FA33EE" w:rsidP="00FA33EE">
      <w:pPr>
        <w:jc w:val="center"/>
        <w:rPr>
          <w:sz w:val="24"/>
        </w:rPr>
      </w:pPr>
      <w:r w:rsidRPr="005F4FB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B1F61C5" wp14:editId="1DF686FA">
                <wp:simplePos x="0" y="0"/>
                <wp:positionH relativeFrom="margin">
                  <wp:posOffset>2625578</wp:posOffset>
                </wp:positionH>
                <wp:positionV relativeFrom="paragraph">
                  <wp:posOffset>2319313</wp:posOffset>
                </wp:positionV>
                <wp:extent cx="386861" cy="360485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861" cy="360485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FB5" w:rsidRPr="005B00BA" w:rsidRDefault="004E5F10" w:rsidP="005F4FB5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F61C5" id="Text Box 183" o:spid="_x0000_s1070" type="#_x0000_t202" style="position:absolute;left:0;text-align:left;margin-left:206.75pt;margin-top:182.6pt;width:30.45pt;height:28.4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" filled="f" stroked="f" strokeweight="3pt">
                <v:textbox>
                  <w:txbxContent>
                    <w:p w:rsidR="005F4FB5" w:rsidRPr="005B00BA" w:rsidRDefault="004E5F10" w:rsidP="005F4FB5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4FB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FF1695E" wp14:editId="2B63FEF6">
                <wp:simplePos x="0" y="0"/>
                <wp:positionH relativeFrom="column">
                  <wp:posOffset>2610436</wp:posOffset>
                </wp:positionH>
                <wp:positionV relativeFrom="paragraph">
                  <wp:posOffset>2259428</wp:posOffset>
                </wp:positionV>
                <wp:extent cx="129540" cy="125095"/>
                <wp:effectExtent l="38100" t="38100" r="22860" b="27305"/>
                <wp:wrapNone/>
                <wp:docPr id="182" name="Straight Arrow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" cy="1250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D306D" id="Straight Arrow Connector 182" o:spid="_x0000_s1026" type="#_x0000_t32" style="position:absolute;margin-left:205.55pt;margin-top:177.9pt;width:10.2pt;height:9.85pt;flip:x y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" strokecolor="red" strokeweight="2.25pt">
                <v:stroke endarrow="block"/>
              </v:shape>
            </w:pict>
          </mc:Fallback>
        </mc:AlternateContent>
      </w:r>
      <w:r w:rsidRPr="005F4FB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6825C27" wp14:editId="021646D9">
                <wp:simplePos x="0" y="0"/>
                <wp:positionH relativeFrom="margin">
                  <wp:posOffset>861646</wp:posOffset>
                </wp:positionH>
                <wp:positionV relativeFrom="paragraph">
                  <wp:posOffset>728931</wp:posOffset>
                </wp:positionV>
                <wp:extent cx="396240" cy="304800"/>
                <wp:effectExtent l="0" t="0" r="0" b="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4FB5" w:rsidRPr="005B00BA" w:rsidRDefault="004E5F10" w:rsidP="005F4FB5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25C27" id="Text Box 184" o:spid="_x0000_s1071" type="#_x0000_t202" style="position:absolute;left:0;text-align:left;margin-left:67.85pt;margin-top:57.4pt;width:31.2pt;height:24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" filled="f" stroked="f" strokeweight="3pt">
                <v:textbox>
                  <w:txbxContent>
                    <w:p w:rsidR="005F4FB5" w:rsidRPr="005B00BA" w:rsidRDefault="004E5F10" w:rsidP="005F4FB5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4FB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BA89DEB" wp14:editId="7EBF04DB">
                <wp:simplePos x="0" y="0"/>
                <wp:positionH relativeFrom="column">
                  <wp:posOffset>1142951</wp:posOffset>
                </wp:positionH>
                <wp:positionV relativeFrom="paragraph">
                  <wp:posOffset>782955</wp:posOffset>
                </wp:positionV>
                <wp:extent cx="3526301" cy="1327638"/>
                <wp:effectExtent l="19050" t="19050" r="17145" b="2540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6301" cy="13276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E62BB" id="Rectangle 181" o:spid="_x0000_s1026" style="position:absolute;margin-left:90pt;margin-top:61.65pt;width:277.65pt;height:104.5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" filled="f" strokecolor="red" strokeweight="2.25pt"/>
            </w:pict>
          </mc:Fallback>
        </mc:AlternateContent>
      </w:r>
      <w:r w:rsidR="005F4FB5">
        <w:rPr>
          <w:noProof/>
          <w:sz w:val="24"/>
        </w:rPr>
        <w:drawing>
          <wp:inline distT="0" distB="0" distL="0" distR="0">
            <wp:extent cx="4193931" cy="268080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941548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005" cy="26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3EE" w:rsidRDefault="004E5F10" w:rsidP="00FA33EE">
      <w:pPr>
        <w:rPr>
          <w:sz w:val="24"/>
        </w:rPr>
      </w:pPr>
      <w:r>
        <w:rPr>
          <w:b/>
          <w:sz w:val="24"/>
        </w:rPr>
        <w:lastRenderedPageBreak/>
        <w:t>Step 2</w:t>
      </w:r>
      <w:r w:rsidR="00FA33EE" w:rsidRPr="005B00BA">
        <w:rPr>
          <w:b/>
          <w:sz w:val="24"/>
        </w:rPr>
        <w:t>:</w:t>
      </w:r>
      <w:r w:rsidR="00FA33EE">
        <w:rPr>
          <w:sz w:val="24"/>
        </w:rPr>
        <w:t xml:space="preserve"> Click “Previous” or “Next” button to change month.</w:t>
      </w:r>
    </w:p>
    <w:p w:rsidR="00FA33EE" w:rsidRDefault="004E5F10" w:rsidP="00FA33EE">
      <w:pPr>
        <w:rPr>
          <w:sz w:val="24"/>
        </w:rPr>
      </w:pPr>
      <w:r>
        <w:rPr>
          <w:b/>
          <w:sz w:val="24"/>
        </w:rPr>
        <w:t>Step 3</w:t>
      </w:r>
      <w:r w:rsidR="00FA33EE" w:rsidRPr="005B00BA">
        <w:rPr>
          <w:b/>
          <w:sz w:val="24"/>
        </w:rPr>
        <w:t>:</w:t>
      </w:r>
      <w:r w:rsidR="00FA33EE">
        <w:rPr>
          <w:sz w:val="24"/>
        </w:rPr>
        <w:t xml:space="preserve"> Click “Previous” or “Next” button to change week.</w:t>
      </w:r>
    </w:p>
    <w:p w:rsidR="00FA33EE" w:rsidRDefault="004E5F10" w:rsidP="00FA33EE">
      <w:pPr>
        <w:rPr>
          <w:sz w:val="24"/>
        </w:rPr>
      </w:pPr>
      <w:r>
        <w:rPr>
          <w:b/>
          <w:sz w:val="24"/>
        </w:rPr>
        <w:t>Step 4</w:t>
      </w:r>
      <w:r w:rsidR="00FA33EE" w:rsidRPr="005B00BA">
        <w:rPr>
          <w:b/>
          <w:sz w:val="24"/>
        </w:rPr>
        <w:t>:</w:t>
      </w:r>
      <w:r w:rsidR="00FA33EE">
        <w:rPr>
          <w:sz w:val="24"/>
        </w:rPr>
        <w:t xml:space="preserve"> Click “Previous” or “Next” button to change </w:t>
      </w:r>
      <w:r w:rsidR="00E36BA0">
        <w:rPr>
          <w:sz w:val="24"/>
        </w:rPr>
        <w:t>year</w:t>
      </w:r>
      <w:r w:rsidR="00FA33EE">
        <w:rPr>
          <w:sz w:val="24"/>
        </w:rPr>
        <w:t>.</w:t>
      </w:r>
    </w:p>
    <w:p w:rsidR="00E36BA0" w:rsidRDefault="004E5F10" w:rsidP="00E36BA0">
      <w:pPr>
        <w:rPr>
          <w:sz w:val="24"/>
        </w:rPr>
      </w:pPr>
      <w:r>
        <w:rPr>
          <w:b/>
          <w:sz w:val="24"/>
        </w:rPr>
        <w:t>Step 5</w:t>
      </w:r>
      <w:r w:rsidR="00E36BA0" w:rsidRPr="005B00BA">
        <w:rPr>
          <w:b/>
          <w:sz w:val="24"/>
        </w:rPr>
        <w:t>:</w:t>
      </w:r>
      <w:r w:rsidR="00E36BA0">
        <w:rPr>
          <w:sz w:val="24"/>
        </w:rPr>
        <w:t xml:space="preserve"> Click “Today” button to go to current date.</w:t>
      </w:r>
    </w:p>
    <w:p w:rsidR="00E36BA0" w:rsidRDefault="004E5F10" w:rsidP="00E36BA0">
      <w:pPr>
        <w:rPr>
          <w:sz w:val="24"/>
        </w:rPr>
      </w:pPr>
      <w:r>
        <w:rPr>
          <w:b/>
          <w:sz w:val="24"/>
        </w:rPr>
        <w:t>Step 6</w:t>
      </w:r>
      <w:r w:rsidR="00E36BA0" w:rsidRPr="005B00BA">
        <w:rPr>
          <w:b/>
          <w:sz w:val="24"/>
        </w:rPr>
        <w:t>:</w:t>
      </w:r>
      <w:r w:rsidR="00E36BA0">
        <w:rPr>
          <w:sz w:val="24"/>
        </w:rPr>
        <w:t xml:space="preserve"> Double click at column to add, edit or delete an appointment. </w:t>
      </w:r>
    </w:p>
    <w:p w:rsidR="00E36BA0" w:rsidRDefault="004E5F10" w:rsidP="00E36BA0">
      <w:pPr>
        <w:rPr>
          <w:sz w:val="24"/>
        </w:rPr>
      </w:pPr>
      <w:r>
        <w:rPr>
          <w:b/>
          <w:sz w:val="24"/>
        </w:rPr>
        <w:t>Step 7</w:t>
      </w:r>
      <w:r w:rsidR="00E36BA0" w:rsidRPr="005B00BA">
        <w:rPr>
          <w:b/>
          <w:sz w:val="24"/>
        </w:rPr>
        <w:t>:</w:t>
      </w:r>
      <w:r w:rsidR="00E36BA0">
        <w:rPr>
          <w:sz w:val="24"/>
        </w:rPr>
        <w:t xml:space="preserve"> Fill the form.</w:t>
      </w:r>
    </w:p>
    <w:p w:rsidR="00E36BA0" w:rsidRDefault="004E5F10" w:rsidP="00E36BA0">
      <w:pPr>
        <w:rPr>
          <w:sz w:val="24"/>
        </w:rPr>
      </w:pPr>
      <w:r>
        <w:rPr>
          <w:b/>
          <w:sz w:val="24"/>
        </w:rPr>
        <w:t>Step 8</w:t>
      </w:r>
      <w:r w:rsidR="00E36BA0" w:rsidRPr="005B00BA">
        <w:rPr>
          <w:b/>
          <w:sz w:val="24"/>
        </w:rPr>
        <w:t>:</w:t>
      </w:r>
      <w:r w:rsidR="00E36BA0">
        <w:rPr>
          <w:sz w:val="24"/>
        </w:rPr>
        <w:t xml:space="preserve"> Click “Save” button to add new appointment or edit appointment. Click “Delete” button to delete appointment.</w:t>
      </w:r>
    </w:p>
    <w:p w:rsidR="00E36BA0" w:rsidRDefault="004E5F10" w:rsidP="00E36BA0">
      <w:pPr>
        <w:rPr>
          <w:sz w:val="24"/>
        </w:rPr>
      </w:pPr>
      <w:r>
        <w:rPr>
          <w:b/>
          <w:sz w:val="24"/>
        </w:rPr>
        <w:t>Step 9</w:t>
      </w:r>
      <w:r w:rsidR="00E36BA0" w:rsidRPr="005B00BA">
        <w:rPr>
          <w:b/>
          <w:sz w:val="24"/>
        </w:rPr>
        <w:t>:</w:t>
      </w:r>
      <w:r w:rsidR="00E36BA0">
        <w:rPr>
          <w:sz w:val="24"/>
        </w:rPr>
        <w:t xml:space="preserve"> Click “Main Menu” button to go to main menu.</w:t>
      </w:r>
    </w:p>
    <w:p w:rsidR="0097387E" w:rsidRPr="0097387E" w:rsidRDefault="0097387E" w:rsidP="0097387E">
      <w:pPr>
        <w:rPr>
          <w:sz w:val="24"/>
        </w:rPr>
      </w:pPr>
    </w:p>
    <w:p w:rsidR="0097387E" w:rsidRDefault="0097387E">
      <w:pPr>
        <w:spacing w:after="200"/>
        <w:rPr>
          <w:sz w:val="24"/>
        </w:rPr>
      </w:pPr>
      <w:r>
        <w:rPr>
          <w:sz w:val="24"/>
        </w:rPr>
        <w:br w:type="page"/>
      </w:r>
    </w:p>
    <w:p w:rsidR="0097387E" w:rsidRPr="0097387E" w:rsidRDefault="00FB6EF2" w:rsidP="0097387E">
      <w:pPr>
        <w:pStyle w:val="ListParagraph"/>
        <w:numPr>
          <w:ilvl w:val="0"/>
          <w:numId w:val="11"/>
        </w:numPr>
        <w:ind w:left="360"/>
        <w:rPr>
          <w:sz w:val="24"/>
        </w:rPr>
      </w:pPr>
      <w:r w:rsidRPr="00FB6EF2">
        <w:rPr>
          <w:sz w:val="24"/>
        </w:rPr>
        <w:lastRenderedPageBreak/>
        <w:t>Medical Checkup</w:t>
      </w:r>
    </w:p>
    <w:p w:rsidR="0097387E" w:rsidRDefault="0097387E" w:rsidP="0097387E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0640DAF" wp14:editId="496DDE52">
                <wp:simplePos x="0" y="0"/>
                <wp:positionH relativeFrom="margin">
                  <wp:posOffset>2907665</wp:posOffset>
                </wp:positionH>
                <wp:positionV relativeFrom="paragraph">
                  <wp:posOffset>542547</wp:posOffset>
                </wp:positionV>
                <wp:extent cx="304800" cy="304800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97387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40DAF" id="Text Box 112" o:spid="_x0000_s1072" type="#_x0000_t202" style="position:absolute;left:0;text-align:left;margin-left:228.95pt;margin-top:42.7pt;width:24pt;height:24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" filled="f" stroked="f" strokeweight="3pt">
                <v:textbox>
                  <w:txbxContent>
                    <w:p w:rsidR="00E721E4" w:rsidRPr="005B00BA" w:rsidRDefault="00E721E4" w:rsidP="0097387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DA23BED" wp14:editId="63E1E37D">
                <wp:simplePos x="0" y="0"/>
                <wp:positionH relativeFrom="column">
                  <wp:posOffset>2939429</wp:posOffset>
                </wp:positionH>
                <wp:positionV relativeFrom="paragraph">
                  <wp:posOffset>534670</wp:posOffset>
                </wp:positionV>
                <wp:extent cx="776174" cy="775862"/>
                <wp:effectExtent l="19050" t="19050" r="24130" b="24765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4" cy="775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13A7C" id="Rectangle 113" o:spid="_x0000_s1026" style="position:absolute;margin-left:231.45pt;margin-top:42.1pt;width:61.1pt;height:61.1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" filled="f" strokecolor="red" strokeweight="2.25pt"/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781F7A3C" wp14:editId="6AA1394B">
            <wp:extent cx="3346273" cy="3245767"/>
            <wp:effectExtent l="0" t="0" r="698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F06D4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988" cy="32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E1" w:rsidRDefault="004A5DE1" w:rsidP="004A5DE1">
      <w:pPr>
        <w:rPr>
          <w:sz w:val="24"/>
        </w:rPr>
      </w:pPr>
      <w:r>
        <w:rPr>
          <w:b/>
          <w:sz w:val="24"/>
        </w:rPr>
        <w:t>Step 1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“Medical Checkup” button.</w:t>
      </w:r>
    </w:p>
    <w:p w:rsidR="0097387E" w:rsidRDefault="001E662B" w:rsidP="0097387E">
      <w:pPr>
        <w:rPr>
          <w:sz w:val="24"/>
        </w:rPr>
      </w:pPr>
      <w:r w:rsidRPr="00C476E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26CFF56" wp14:editId="1A8C585E">
                <wp:simplePos x="0" y="0"/>
                <wp:positionH relativeFrom="margin">
                  <wp:posOffset>1057519</wp:posOffset>
                </wp:positionH>
                <wp:positionV relativeFrom="paragraph">
                  <wp:posOffset>51387</wp:posOffset>
                </wp:positionV>
                <wp:extent cx="386861" cy="360485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861" cy="360485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662B" w:rsidRPr="005B00BA" w:rsidRDefault="001E662B" w:rsidP="001E662B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CFF56" id="Text Box 194" o:spid="_x0000_s1073" type="#_x0000_t202" style="position:absolute;margin-left:83.25pt;margin-top:4.05pt;width:30.45pt;height:28.4pt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" filled="f" stroked="f" strokeweight="3pt">
                <v:textbox>
                  <w:txbxContent>
                    <w:p w:rsidR="001E662B" w:rsidRPr="005B00BA" w:rsidRDefault="001E662B" w:rsidP="001E662B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76E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53C1B7D" wp14:editId="5DF7496C">
                <wp:simplePos x="0" y="0"/>
                <wp:positionH relativeFrom="column">
                  <wp:posOffset>509905</wp:posOffset>
                </wp:positionH>
                <wp:positionV relativeFrom="paragraph">
                  <wp:posOffset>206863</wp:posOffset>
                </wp:positionV>
                <wp:extent cx="650680" cy="52510"/>
                <wp:effectExtent l="38100" t="57150" r="16510" b="10033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0680" cy="525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D98E3" id="Straight Arrow Connector 195" o:spid="_x0000_s1026" type="#_x0000_t32" style="position:absolute;margin-left:40.15pt;margin-top:16.3pt;width:51.25pt;height:4.15pt;flip:x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" strokecolor="red" strokeweight="2.25pt">
                <v:stroke endarrow="block"/>
              </v:shape>
            </w:pict>
          </mc:Fallback>
        </mc:AlternateContent>
      </w:r>
      <w:r w:rsidRPr="00C476E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5DA6776" wp14:editId="06C0058B">
                <wp:simplePos x="0" y="0"/>
                <wp:positionH relativeFrom="margin">
                  <wp:posOffset>5011616</wp:posOffset>
                </wp:positionH>
                <wp:positionV relativeFrom="paragraph">
                  <wp:posOffset>2765767</wp:posOffset>
                </wp:positionV>
                <wp:extent cx="386861" cy="360485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861" cy="360485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662B" w:rsidRPr="005B00BA" w:rsidRDefault="001E662B" w:rsidP="001E662B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A6776" id="Text Box 192" o:spid="_x0000_s1074" type="#_x0000_t202" style="position:absolute;margin-left:394.6pt;margin-top:217.8pt;width:30.45pt;height:28.4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" filled="f" stroked="f" strokeweight="3pt">
                <v:textbox>
                  <w:txbxContent>
                    <w:p w:rsidR="001E662B" w:rsidRPr="005B00BA" w:rsidRDefault="001E662B" w:rsidP="001E662B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76E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FA159A6" wp14:editId="3BF8F8F7">
                <wp:simplePos x="0" y="0"/>
                <wp:positionH relativeFrom="column">
                  <wp:posOffset>5257800</wp:posOffset>
                </wp:positionH>
                <wp:positionV relativeFrom="paragraph">
                  <wp:posOffset>2994025</wp:posOffset>
                </wp:positionV>
                <wp:extent cx="237392" cy="324925"/>
                <wp:effectExtent l="19050" t="19050" r="67945" b="56515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392" cy="3249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B7C7D" id="Straight Arrow Connector 191" o:spid="_x0000_s1026" type="#_x0000_t32" style="position:absolute;margin-left:414pt;margin-top:235.75pt;width:18.7pt;height:25.6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" strokecolor="red" strokeweight="2.25pt">
                <v:stroke endarrow="block"/>
              </v:shape>
            </w:pict>
          </mc:Fallback>
        </mc:AlternateContent>
      </w:r>
      <w:r w:rsidR="00C476E9" w:rsidRPr="00C476E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973F664" wp14:editId="50C0524A">
                <wp:simplePos x="0" y="0"/>
                <wp:positionH relativeFrom="margin">
                  <wp:posOffset>3613639</wp:posOffset>
                </wp:positionH>
                <wp:positionV relativeFrom="paragraph">
                  <wp:posOffset>1622767</wp:posOffset>
                </wp:positionV>
                <wp:extent cx="386861" cy="360485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861" cy="360485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6E9" w:rsidRPr="005B00BA" w:rsidRDefault="00C476E9" w:rsidP="00C476E9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3F664" id="Text Box 190" o:spid="_x0000_s1075" type="#_x0000_t202" style="position:absolute;margin-left:284.55pt;margin-top:127.8pt;width:30.45pt;height:28.4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" filled="f" stroked="f" strokeweight="3pt">
                <v:textbox>
                  <w:txbxContent>
                    <w:p w:rsidR="00C476E9" w:rsidRPr="005B00BA" w:rsidRDefault="00C476E9" w:rsidP="00C476E9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76E9" w:rsidRPr="00C476E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D21B34D" wp14:editId="10E889AF">
                <wp:simplePos x="0" y="0"/>
                <wp:positionH relativeFrom="column">
                  <wp:posOffset>87922</wp:posOffset>
                </wp:positionH>
                <wp:positionV relativeFrom="paragraph">
                  <wp:posOffset>1253148</wp:posOffset>
                </wp:positionV>
                <wp:extent cx="3974123" cy="2250831"/>
                <wp:effectExtent l="19050" t="19050" r="26670" b="16510"/>
                <wp:wrapNone/>
                <wp:docPr id="189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4123" cy="22508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312F8" id="Rectangle 189" o:spid="_x0000_s1026" style="position:absolute;margin-left:6.9pt;margin-top:98.65pt;width:312.9pt;height:177.2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" filled="f" strokecolor="red" strokeweight="2.25pt"/>
            </w:pict>
          </mc:Fallback>
        </mc:AlternateContent>
      </w:r>
      <w:r w:rsidR="00C476E9" w:rsidRPr="00C476E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3F6CA07" wp14:editId="6DB14502">
                <wp:simplePos x="0" y="0"/>
                <wp:positionH relativeFrom="column">
                  <wp:posOffset>3965331</wp:posOffset>
                </wp:positionH>
                <wp:positionV relativeFrom="paragraph">
                  <wp:posOffset>259616</wp:posOffset>
                </wp:positionV>
                <wp:extent cx="281354" cy="193431"/>
                <wp:effectExtent l="38100" t="19050" r="23495" b="54610"/>
                <wp:wrapNone/>
                <wp:docPr id="186" name="Straight Arrow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354" cy="19343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EE9E1" id="Straight Arrow Connector 186" o:spid="_x0000_s1026" type="#_x0000_t32" style="position:absolute;margin-left:312.25pt;margin-top:20.45pt;width:22.15pt;height:15.25pt;flip:x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" strokecolor="red" strokeweight="2.25pt">
                <v:stroke endarrow="block"/>
              </v:shape>
            </w:pict>
          </mc:Fallback>
        </mc:AlternateContent>
      </w:r>
      <w:r w:rsidR="00C476E9" w:rsidRPr="00C476E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4B14F18" wp14:editId="61341ED0">
                <wp:simplePos x="0" y="0"/>
                <wp:positionH relativeFrom="margin">
                  <wp:posOffset>4129209</wp:posOffset>
                </wp:positionH>
                <wp:positionV relativeFrom="paragraph">
                  <wp:posOffset>98474</wp:posOffset>
                </wp:positionV>
                <wp:extent cx="386861" cy="360485"/>
                <wp:effectExtent l="0" t="0" r="0" b="0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861" cy="360485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6E9" w:rsidRPr="005B00BA" w:rsidRDefault="00C476E9" w:rsidP="00C476E9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14F18" id="Text Box 187" o:spid="_x0000_s1076" type="#_x0000_t202" style="position:absolute;margin-left:325.15pt;margin-top:7.75pt;width:30.45pt;height:28.4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" filled="f" stroked="f" strokeweight="3pt">
                <v:textbox>
                  <w:txbxContent>
                    <w:p w:rsidR="00C476E9" w:rsidRPr="005B00BA" w:rsidRDefault="00C476E9" w:rsidP="00C476E9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76E9" w:rsidRPr="00C476E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78EFC43" wp14:editId="337062FE">
                <wp:simplePos x="0" y="0"/>
                <wp:positionH relativeFrom="margin">
                  <wp:posOffset>3050931</wp:posOffset>
                </wp:positionH>
                <wp:positionV relativeFrom="paragraph">
                  <wp:posOffset>893005</wp:posOffset>
                </wp:positionV>
                <wp:extent cx="386861" cy="360485"/>
                <wp:effectExtent l="0" t="0" r="0" b="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861" cy="360485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76E9" w:rsidRPr="005B00BA" w:rsidRDefault="00C476E9" w:rsidP="00C476E9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EFC43" id="Text Box 188" o:spid="_x0000_s1077" type="#_x0000_t202" style="position:absolute;margin-left:240.25pt;margin-top:70.3pt;width:30.45pt;height:28.4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" filled="f" stroked="f" strokeweight="3pt">
                <v:textbox>
                  <w:txbxContent>
                    <w:p w:rsidR="00C476E9" w:rsidRPr="005B00BA" w:rsidRDefault="00C476E9" w:rsidP="00C476E9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76E9" w:rsidRPr="00C476E9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9927D24" wp14:editId="03D7CA3D">
                <wp:simplePos x="0" y="0"/>
                <wp:positionH relativeFrom="column">
                  <wp:posOffset>87923</wp:posOffset>
                </wp:positionH>
                <wp:positionV relativeFrom="paragraph">
                  <wp:posOffset>365125</wp:posOffset>
                </wp:positionV>
                <wp:extent cx="3393831" cy="817685"/>
                <wp:effectExtent l="19050" t="19050" r="16510" b="20955"/>
                <wp:wrapNone/>
                <wp:docPr id="185" name="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3831" cy="8176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44DE5" id="Rectangle 185" o:spid="_x0000_s1026" style="position:absolute;margin-left:6.9pt;margin-top:28.75pt;width:267.25pt;height:64.4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" filled="f" strokecolor="red" strokeweight="2.25pt"/>
            </w:pict>
          </mc:Fallback>
        </mc:AlternateContent>
      </w:r>
      <w:r w:rsidR="00E721E4">
        <w:rPr>
          <w:noProof/>
          <w:sz w:val="24"/>
        </w:rPr>
        <w:drawing>
          <wp:inline distT="0" distB="0" distL="0" distR="0">
            <wp:extent cx="5943600" cy="3580765"/>
            <wp:effectExtent l="0" t="0" r="0" b="63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FF04C6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10" w:rsidRDefault="004E5F10" w:rsidP="0097387E">
      <w:pPr>
        <w:rPr>
          <w:sz w:val="24"/>
        </w:rPr>
      </w:pPr>
    </w:p>
    <w:p w:rsidR="004E5F10" w:rsidRDefault="004E5F10" w:rsidP="0097387E">
      <w:pPr>
        <w:rPr>
          <w:sz w:val="24"/>
        </w:rPr>
      </w:pPr>
    </w:p>
    <w:p w:rsidR="004E5F10" w:rsidRDefault="004E5F10" w:rsidP="004E5F10">
      <w:pPr>
        <w:rPr>
          <w:sz w:val="24"/>
        </w:rPr>
      </w:pPr>
      <w:r>
        <w:rPr>
          <w:b/>
          <w:sz w:val="24"/>
        </w:rPr>
        <w:lastRenderedPageBreak/>
        <w:t>Step 2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“Previous” or “Next” button to change month.</w:t>
      </w:r>
    </w:p>
    <w:p w:rsidR="004E5F10" w:rsidRDefault="004E5F10" w:rsidP="004E5F10">
      <w:pPr>
        <w:rPr>
          <w:sz w:val="24"/>
        </w:rPr>
      </w:pPr>
      <w:r>
        <w:rPr>
          <w:b/>
          <w:sz w:val="24"/>
        </w:rPr>
        <w:t>Step 3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“Previous” or “Next” button to change week.</w:t>
      </w:r>
    </w:p>
    <w:p w:rsidR="004E5F10" w:rsidRDefault="004E5F10" w:rsidP="004E5F10">
      <w:pPr>
        <w:rPr>
          <w:sz w:val="24"/>
        </w:rPr>
      </w:pPr>
      <w:r>
        <w:rPr>
          <w:b/>
          <w:sz w:val="24"/>
        </w:rPr>
        <w:t>Step 4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“Previous” or “Next” button to change year.</w:t>
      </w:r>
    </w:p>
    <w:p w:rsidR="004E5F10" w:rsidRDefault="004E5F10" w:rsidP="004E5F10">
      <w:pPr>
        <w:rPr>
          <w:sz w:val="24"/>
        </w:rPr>
      </w:pPr>
      <w:r>
        <w:rPr>
          <w:b/>
          <w:sz w:val="24"/>
        </w:rPr>
        <w:t>Step 5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“Today” button to go to current date.</w:t>
      </w:r>
    </w:p>
    <w:p w:rsidR="004E5F10" w:rsidRDefault="004E5F10" w:rsidP="004E5F10">
      <w:pPr>
        <w:rPr>
          <w:sz w:val="24"/>
        </w:rPr>
      </w:pPr>
      <w:r>
        <w:rPr>
          <w:b/>
          <w:sz w:val="24"/>
        </w:rPr>
        <w:t>Step 6</w:t>
      </w:r>
      <w:r w:rsidRPr="005B00BA">
        <w:rPr>
          <w:b/>
          <w:sz w:val="24"/>
        </w:rPr>
        <w:t>:</w:t>
      </w:r>
      <w:r>
        <w:rPr>
          <w:sz w:val="24"/>
        </w:rPr>
        <w:t xml:space="preserve"> Double click at column to add, edit or delete an appointment. </w:t>
      </w:r>
    </w:p>
    <w:p w:rsidR="004E5F10" w:rsidRDefault="004E5F10" w:rsidP="004E5F10">
      <w:pPr>
        <w:rPr>
          <w:sz w:val="24"/>
        </w:rPr>
      </w:pPr>
      <w:r>
        <w:rPr>
          <w:b/>
          <w:sz w:val="24"/>
        </w:rPr>
        <w:t>Step 7</w:t>
      </w:r>
      <w:r w:rsidRPr="005B00BA">
        <w:rPr>
          <w:b/>
          <w:sz w:val="24"/>
        </w:rPr>
        <w:t>:</w:t>
      </w:r>
      <w:r>
        <w:rPr>
          <w:sz w:val="24"/>
        </w:rPr>
        <w:t xml:space="preserve"> Fill the form.</w:t>
      </w:r>
    </w:p>
    <w:p w:rsidR="004E5F10" w:rsidRDefault="004E5F10" w:rsidP="004E5F10">
      <w:pPr>
        <w:rPr>
          <w:sz w:val="24"/>
        </w:rPr>
      </w:pPr>
      <w:r>
        <w:rPr>
          <w:b/>
          <w:sz w:val="24"/>
        </w:rPr>
        <w:t>Step 8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“Save” button to add new appointment or edit appointment. Click “Delete” button to delete appointment.</w:t>
      </w:r>
    </w:p>
    <w:p w:rsidR="004E5F10" w:rsidRDefault="004E5F10" w:rsidP="004E5F10">
      <w:pPr>
        <w:rPr>
          <w:sz w:val="24"/>
        </w:rPr>
      </w:pPr>
      <w:r>
        <w:rPr>
          <w:b/>
          <w:sz w:val="24"/>
        </w:rPr>
        <w:t>Step 9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“Main Menu” button to go to main menu.</w:t>
      </w:r>
    </w:p>
    <w:p w:rsidR="004E5F10" w:rsidRDefault="004E5F10" w:rsidP="0097387E">
      <w:pPr>
        <w:rPr>
          <w:sz w:val="24"/>
        </w:rPr>
      </w:pPr>
    </w:p>
    <w:p w:rsidR="00E721E4" w:rsidRDefault="00E721E4" w:rsidP="0097387E">
      <w:pPr>
        <w:rPr>
          <w:sz w:val="24"/>
        </w:rPr>
      </w:pPr>
    </w:p>
    <w:p w:rsidR="00E721E4" w:rsidRDefault="00E721E4" w:rsidP="0097387E">
      <w:pPr>
        <w:rPr>
          <w:noProof/>
          <w:sz w:val="24"/>
        </w:rPr>
      </w:pPr>
    </w:p>
    <w:p w:rsidR="00E721E4" w:rsidRPr="0097387E" w:rsidRDefault="00E721E4" w:rsidP="0097387E">
      <w:pPr>
        <w:rPr>
          <w:sz w:val="24"/>
        </w:rPr>
      </w:pPr>
    </w:p>
    <w:p w:rsidR="0097387E" w:rsidRDefault="0097387E">
      <w:pPr>
        <w:spacing w:after="200"/>
        <w:rPr>
          <w:sz w:val="24"/>
        </w:rPr>
      </w:pPr>
    </w:p>
    <w:p w:rsidR="00E721E4" w:rsidRDefault="00E721E4">
      <w:pPr>
        <w:spacing w:after="200"/>
        <w:rPr>
          <w:sz w:val="24"/>
        </w:rPr>
      </w:pPr>
    </w:p>
    <w:p w:rsidR="00854A91" w:rsidRDefault="00854A91">
      <w:pPr>
        <w:spacing w:after="200"/>
        <w:rPr>
          <w:sz w:val="24"/>
        </w:rPr>
      </w:pPr>
    </w:p>
    <w:p w:rsidR="00854A91" w:rsidRDefault="00854A91">
      <w:pPr>
        <w:spacing w:after="200"/>
        <w:rPr>
          <w:sz w:val="24"/>
        </w:rPr>
      </w:pPr>
    </w:p>
    <w:p w:rsidR="00854A91" w:rsidRDefault="00854A91">
      <w:pPr>
        <w:spacing w:after="200"/>
        <w:rPr>
          <w:sz w:val="24"/>
        </w:rPr>
      </w:pPr>
    </w:p>
    <w:p w:rsidR="00854A91" w:rsidRDefault="00854A91">
      <w:pPr>
        <w:spacing w:after="200"/>
        <w:rPr>
          <w:sz w:val="24"/>
        </w:rPr>
      </w:pPr>
    </w:p>
    <w:p w:rsidR="00854A91" w:rsidRDefault="00854A91">
      <w:pPr>
        <w:spacing w:after="200"/>
        <w:rPr>
          <w:sz w:val="24"/>
        </w:rPr>
      </w:pPr>
    </w:p>
    <w:p w:rsidR="00854A91" w:rsidRDefault="00854A91">
      <w:pPr>
        <w:spacing w:after="200"/>
        <w:rPr>
          <w:sz w:val="24"/>
        </w:rPr>
      </w:pPr>
    </w:p>
    <w:p w:rsidR="00854A91" w:rsidRDefault="00854A91">
      <w:pPr>
        <w:spacing w:after="200"/>
        <w:rPr>
          <w:sz w:val="24"/>
        </w:rPr>
      </w:pPr>
    </w:p>
    <w:p w:rsidR="00854A91" w:rsidRDefault="00854A91">
      <w:pPr>
        <w:spacing w:after="200"/>
        <w:rPr>
          <w:sz w:val="24"/>
        </w:rPr>
      </w:pPr>
    </w:p>
    <w:p w:rsidR="00854A91" w:rsidRDefault="00854A91">
      <w:pPr>
        <w:spacing w:after="200"/>
        <w:rPr>
          <w:sz w:val="24"/>
        </w:rPr>
      </w:pPr>
    </w:p>
    <w:p w:rsidR="004E5F10" w:rsidRDefault="004E5F10">
      <w:pPr>
        <w:spacing w:after="200"/>
        <w:rPr>
          <w:sz w:val="24"/>
        </w:rPr>
      </w:pPr>
      <w:r>
        <w:rPr>
          <w:sz w:val="24"/>
        </w:rPr>
        <w:br w:type="page"/>
      </w:r>
    </w:p>
    <w:p w:rsidR="0097387E" w:rsidRDefault="00FB6EF2" w:rsidP="0097387E">
      <w:pPr>
        <w:pStyle w:val="ListParagraph"/>
        <w:numPr>
          <w:ilvl w:val="0"/>
          <w:numId w:val="11"/>
        </w:numPr>
        <w:ind w:left="360"/>
        <w:rPr>
          <w:sz w:val="24"/>
        </w:rPr>
      </w:pPr>
      <w:proofErr w:type="spellStart"/>
      <w:r w:rsidRPr="00FB6EF2">
        <w:rPr>
          <w:sz w:val="24"/>
        </w:rPr>
        <w:lastRenderedPageBreak/>
        <w:t>S</w:t>
      </w:r>
      <w:r w:rsidR="0097387E">
        <w:rPr>
          <w:sz w:val="24"/>
        </w:rPr>
        <w:t>n</w:t>
      </w:r>
      <w:r w:rsidRPr="00FB6EF2">
        <w:rPr>
          <w:sz w:val="24"/>
        </w:rPr>
        <w:t>omed</w:t>
      </w:r>
      <w:proofErr w:type="spellEnd"/>
      <w:r w:rsidRPr="00FB6EF2">
        <w:rPr>
          <w:sz w:val="24"/>
        </w:rPr>
        <w:t xml:space="preserve"> Maintenance</w:t>
      </w:r>
    </w:p>
    <w:p w:rsidR="0097387E" w:rsidRDefault="0097387E" w:rsidP="0097387E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845616E" wp14:editId="48B7A635">
                <wp:simplePos x="0" y="0"/>
                <wp:positionH relativeFrom="margin">
                  <wp:posOffset>3696227</wp:posOffset>
                </wp:positionH>
                <wp:positionV relativeFrom="paragraph">
                  <wp:posOffset>533197</wp:posOffset>
                </wp:positionV>
                <wp:extent cx="304800" cy="304800"/>
                <wp:effectExtent l="0" t="0" r="0" b="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97387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5616E" id="Text Box 115" o:spid="_x0000_s1078" type="#_x0000_t202" style="position:absolute;left:0;text-align:left;margin-left:291.05pt;margin-top:42pt;width:24pt;height:24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" filled="f" stroked="f" strokeweight="3pt">
                <v:textbox>
                  <w:txbxContent>
                    <w:p w:rsidR="00E721E4" w:rsidRPr="005B00BA" w:rsidRDefault="00E721E4" w:rsidP="0097387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C0149A1" wp14:editId="187276CA">
                <wp:simplePos x="0" y="0"/>
                <wp:positionH relativeFrom="column">
                  <wp:posOffset>3727369</wp:posOffset>
                </wp:positionH>
                <wp:positionV relativeFrom="paragraph">
                  <wp:posOffset>544397</wp:posOffset>
                </wp:positionV>
                <wp:extent cx="776174" cy="775862"/>
                <wp:effectExtent l="19050" t="19050" r="24130" b="2476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4" cy="775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E7BEA" id="Rectangle 116" o:spid="_x0000_s1026" style="position:absolute;margin-left:293.5pt;margin-top:42.85pt;width:61.1pt;height:61.1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" filled="f" strokecolor="red" strokeweight="2.25pt"/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781F7A3C" wp14:editId="6AA1394B">
            <wp:extent cx="3346273" cy="3245767"/>
            <wp:effectExtent l="0" t="0" r="698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F06D4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988" cy="32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E1" w:rsidRDefault="004A5DE1" w:rsidP="004A5DE1">
      <w:pPr>
        <w:rPr>
          <w:sz w:val="24"/>
        </w:rPr>
      </w:pPr>
      <w:r>
        <w:rPr>
          <w:b/>
          <w:sz w:val="24"/>
        </w:rPr>
        <w:t>Step 1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proofErr w:type="spellStart"/>
      <w:r>
        <w:rPr>
          <w:sz w:val="24"/>
        </w:rPr>
        <w:t>Snomed</w:t>
      </w:r>
      <w:proofErr w:type="spellEnd"/>
      <w:r>
        <w:rPr>
          <w:sz w:val="24"/>
        </w:rPr>
        <w:t xml:space="preserve"> Maintenance” button.</w:t>
      </w:r>
    </w:p>
    <w:p w:rsidR="006F71ED" w:rsidRPr="0097387E" w:rsidRDefault="006F71ED" w:rsidP="006F71ED">
      <w:pPr>
        <w:rPr>
          <w:sz w:val="24"/>
        </w:rPr>
      </w:pPr>
    </w:p>
    <w:p w:rsidR="006F71ED" w:rsidRDefault="006F71ED" w:rsidP="006F71ED">
      <w:pPr>
        <w:spacing w:after="20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D465C56" wp14:editId="0F515D76">
            <wp:extent cx="4925112" cy="4420217"/>
            <wp:effectExtent l="0" t="0" r="889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FF0F0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ED" w:rsidRDefault="006F71ED" w:rsidP="006F71ED">
      <w:pPr>
        <w:spacing w:after="20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F7B38FB" wp14:editId="7545C91A">
            <wp:extent cx="4925112" cy="443927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FF07D89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ED" w:rsidRDefault="006F71ED" w:rsidP="006F71ED">
      <w:pPr>
        <w:spacing w:after="20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140D512" wp14:editId="7F3AD94B">
            <wp:extent cx="4934639" cy="4429743"/>
            <wp:effectExtent l="0" t="0" r="0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FF0CDBB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ED" w:rsidRDefault="006F71ED" w:rsidP="006F71ED">
      <w:pPr>
        <w:spacing w:after="20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FAF1693" wp14:editId="4B01B07C">
            <wp:extent cx="4944165" cy="443927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FF0741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ED" w:rsidRDefault="006F71ED" w:rsidP="006F71ED">
      <w:pPr>
        <w:spacing w:after="20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ADC6FE6" wp14:editId="15BD7EC8">
            <wp:extent cx="4915586" cy="4429743"/>
            <wp:effectExtent l="0" t="0" r="0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FF0CE2B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ED" w:rsidRDefault="006F71ED" w:rsidP="006F71ED">
      <w:pPr>
        <w:spacing w:after="20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1B58949" wp14:editId="4C608C10">
            <wp:extent cx="4934639" cy="4429743"/>
            <wp:effectExtent l="0" t="0" r="0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FF065C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ED" w:rsidRDefault="006F71ED" w:rsidP="006F71ED">
      <w:pPr>
        <w:spacing w:after="20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EEA13C9" wp14:editId="6505D4EB">
            <wp:extent cx="4934639" cy="4458322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FF0C2D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7E" w:rsidRDefault="0097387E">
      <w:pPr>
        <w:spacing w:after="200"/>
        <w:rPr>
          <w:sz w:val="24"/>
        </w:rPr>
      </w:pPr>
    </w:p>
    <w:p w:rsidR="006F71ED" w:rsidRDefault="006F71ED">
      <w:pPr>
        <w:spacing w:after="200"/>
        <w:rPr>
          <w:sz w:val="24"/>
        </w:rPr>
      </w:pPr>
      <w:r>
        <w:rPr>
          <w:sz w:val="24"/>
        </w:rPr>
        <w:br w:type="page"/>
      </w:r>
    </w:p>
    <w:p w:rsidR="0097387E" w:rsidRDefault="00FB6EF2" w:rsidP="0097387E">
      <w:pPr>
        <w:pStyle w:val="ListParagraph"/>
        <w:numPr>
          <w:ilvl w:val="0"/>
          <w:numId w:val="11"/>
        </w:numPr>
        <w:ind w:left="360"/>
        <w:rPr>
          <w:sz w:val="24"/>
        </w:rPr>
      </w:pPr>
      <w:r w:rsidRPr="00FB6EF2">
        <w:rPr>
          <w:sz w:val="24"/>
        </w:rPr>
        <w:lastRenderedPageBreak/>
        <w:t>Patient Management System</w:t>
      </w:r>
    </w:p>
    <w:p w:rsidR="0097387E" w:rsidRDefault="0097387E" w:rsidP="0097387E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1F95C8C" wp14:editId="566025B9">
                <wp:simplePos x="0" y="0"/>
                <wp:positionH relativeFrom="margin">
                  <wp:posOffset>1342133</wp:posOffset>
                </wp:positionH>
                <wp:positionV relativeFrom="paragraph">
                  <wp:posOffset>1330865</wp:posOffset>
                </wp:positionV>
                <wp:extent cx="304800" cy="304800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97387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95C8C" id="Text Box 118" o:spid="_x0000_s1079" type="#_x0000_t202" style="position:absolute;left:0;text-align:left;margin-left:105.7pt;margin-top:104.8pt;width:24pt;height:24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" filled="f" stroked="f" strokeweight="3pt">
                <v:textbox>
                  <w:txbxContent>
                    <w:p w:rsidR="00E721E4" w:rsidRPr="005B00BA" w:rsidRDefault="00E721E4" w:rsidP="0097387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A6BD614" wp14:editId="06009828">
                <wp:simplePos x="0" y="0"/>
                <wp:positionH relativeFrom="column">
                  <wp:posOffset>1353820</wp:posOffset>
                </wp:positionH>
                <wp:positionV relativeFrom="paragraph">
                  <wp:posOffset>1342066</wp:posOffset>
                </wp:positionV>
                <wp:extent cx="776174" cy="775862"/>
                <wp:effectExtent l="19050" t="19050" r="24130" b="2476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4" cy="775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6402F" id="Rectangle 119" o:spid="_x0000_s1026" style="position:absolute;margin-left:106.6pt;margin-top:105.65pt;width:61.1pt;height:61.1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" filled="f" strokecolor="red" strokeweight="2.25pt"/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781F7A3C" wp14:editId="6AA1394B">
            <wp:extent cx="3346273" cy="3245767"/>
            <wp:effectExtent l="0" t="0" r="698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F06D4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988" cy="32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DE1" w:rsidRDefault="004A5DE1" w:rsidP="004A5DE1">
      <w:pPr>
        <w:rPr>
          <w:sz w:val="24"/>
        </w:rPr>
      </w:pPr>
      <w:r>
        <w:rPr>
          <w:b/>
          <w:sz w:val="24"/>
        </w:rPr>
        <w:t>Step 1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“Patient Management System” button.</w:t>
      </w:r>
    </w:p>
    <w:p w:rsidR="006F71ED" w:rsidRDefault="00EA6AEF" w:rsidP="004A5DE1">
      <w:pPr>
        <w:rPr>
          <w:sz w:val="24"/>
        </w:rPr>
      </w:pPr>
      <w:r w:rsidRPr="00EA6AEF">
        <w:rPr>
          <w:sz w:val="24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F0BBAF9" wp14:editId="0010D6E6">
                <wp:simplePos x="0" y="0"/>
                <wp:positionH relativeFrom="column">
                  <wp:posOffset>105153</wp:posOffset>
                </wp:positionH>
                <wp:positionV relativeFrom="paragraph">
                  <wp:posOffset>1268294</wp:posOffset>
                </wp:positionV>
                <wp:extent cx="258792" cy="267419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2" cy="267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AEF" w:rsidRPr="009F1524" w:rsidRDefault="00EA6AEF" w:rsidP="00EA6AEF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0BBAF9" id="_x0000_t202" coordsize="21600,21600" o:spt="202" path="m,l,21600r21600,l21600,xe">
                <v:stroke joinstyle="miter"/>
                <v:path gradientshapeok="t" o:connecttype="rect"/>
              </v:shapetype>
              <v:shape id="Text Box 174" o:spid="_x0000_s1080" type="#_x0000_t202" style="position:absolute;margin-left:8.3pt;margin-top:99.85pt;width:20.4pt;height:21.0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" filled="f" stroked="f" strokeweight=".5pt">
                <v:textbox>
                  <w:txbxContent>
                    <w:p w:rsidR="00EA6AEF" w:rsidRPr="009F1524" w:rsidRDefault="00EA6AEF" w:rsidP="00EA6AEF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EA6AEF">
        <w:rPr>
          <w:sz w:val="24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3D348D0" wp14:editId="6B9D2A41">
                <wp:simplePos x="0" y="0"/>
                <wp:positionH relativeFrom="column">
                  <wp:posOffset>327545</wp:posOffset>
                </wp:positionH>
                <wp:positionV relativeFrom="paragraph">
                  <wp:posOffset>1016805</wp:posOffset>
                </wp:positionV>
                <wp:extent cx="81887" cy="272955"/>
                <wp:effectExtent l="38100" t="38100" r="52070" b="13335"/>
                <wp:wrapNone/>
                <wp:docPr id="173" name="Straight Arrow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887" cy="2729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415C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3" o:spid="_x0000_s1026" type="#_x0000_t32" style="position:absolute;margin-left:25.8pt;margin-top:80.05pt;width:6.45pt;height:21.5pt;flip:y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" strokecolor="red" strokeweight="2.25pt">
                <v:stroke endarrow="block"/>
              </v:shape>
            </w:pict>
          </mc:Fallback>
        </mc:AlternateContent>
      </w:r>
      <w:r w:rsidR="009F152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A492087" wp14:editId="0271956B">
                <wp:simplePos x="0" y="0"/>
                <wp:positionH relativeFrom="column">
                  <wp:posOffset>552091</wp:posOffset>
                </wp:positionH>
                <wp:positionV relativeFrom="paragraph">
                  <wp:posOffset>1465220</wp:posOffset>
                </wp:positionV>
                <wp:extent cx="258792" cy="267419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2" cy="267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524" w:rsidRPr="009F1524" w:rsidRDefault="009F1524" w:rsidP="009F152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92087" id="Text Box 150" o:spid="_x0000_s1081" type="#_x0000_t202" style="position:absolute;margin-left:43.45pt;margin-top:115.35pt;width:20.4pt;height:21.0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" filled="f" stroked="f" strokeweight=".5pt">
                <v:textbox>
                  <w:txbxContent>
                    <w:p w:rsidR="009F1524" w:rsidRPr="009F1524" w:rsidRDefault="009F1524" w:rsidP="009F1524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F152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D4DF53D" wp14:editId="22C5FA22">
                <wp:simplePos x="0" y="0"/>
                <wp:positionH relativeFrom="column">
                  <wp:posOffset>4779034</wp:posOffset>
                </wp:positionH>
                <wp:positionV relativeFrom="paragraph">
                  <wp:posOffset>714807</wp:posOffset>
                </wp:positionV>
                <wp:extent cx="258792" cy="267419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2" cy="267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524" w:rsidRPr="009F1524" w:rsidRDefault="009F1524" w:rsidP="009F152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DF53D" id="Text Box 149" o:spid="_x0000_s1082" type="#_x0000_t202" style="position:absolute;margin-left:376.3pt;margin-top:56.3pt;width:20.4pt;height:21.0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" filled="f" stroked="f" strokeweight=".5pt">
                <v:textbox>
                  <w:txbxContent>
                    <w:p w:rsidR="009F1524" w:rsidRPr="009F1524" w:rsidRDefault="009F1524" w:rsidP="009F1524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F152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0199D15" wp14:editId="11ABE0FC">
                <wp:simplePos x="0" y="0"/>
                <wp:positionH relativeFrom="column">
                  <wp:posOffset>393736</wp:posOffset>
                </wp:positionH>
                <wp:positionV relativeFrom="paragraph">
                  <wp:posOffset>435035</wp:posOffset>
                </wp:positionV>
                <wp:extent cx="258792" cy="267419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2" cy="267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524" w:rsidRPr="009F1524" w:rsidRDefault="009F1524" w:rsidP="009F152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99D15" id="Text Box 148" o:spid="_x0000_s1083" type="#_x0000_t202" style="position:absolute;margin-left:31pt;margin-top:34.25pt;width:20.4pt;height:21.0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" filled="f" stroked="f" strokeweight=".5pt">
                <v:textbox>
                  <w:txbxContent>
                    <w:p w:rsidR="009F1524" w:rsidRPr="009F1524" w:rsidRDefault="009F1524" w:rsidP="009F1524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F152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9E2D96D" wp14:editId="5EBBCEB6">
                <wp:simplePos x="0" y="0"/>
                <wp:positionH relativeFrom="column">
                  <wp:posOffset>4249803</wp:posOffset>
                </wp:positionH>
                <wp:positionV relativeFrom="paragraph">
                  <wp:posOffset>728597</wp:posOffset>
                </wp:positionV>
                <wp:extent cx="542925" cy="103517"/>
                <wp:effectExtent l="0" t="76200" r="9525" b="29845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10351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6533D" id="Straight Arrow Connector 147" o:spid="_x0000_s1026" type="#_x0000_t32" style="position:absolute;margin-left:334.65pt;margin-top:57.35pt;width:42.75pt;height:8.15pt;flip:x y;z-index:25191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" strokecolor="red" strokeweight="2.25pt">
                <v:stroke endarrow="block"/>
              </v:shape>
            </w:pict>
          </mc:Fallback>
        </mc:AlternateContent>
      </w:r>
      <w:r w:rsidR="009F152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1F3687F" wp14:editId="51FCBE5B">
                <wp:simplePos x="0" y="0"/>
                <wp:positionH relativeFrom="column">
                  <wp:posOffset>327803</wp:posOffset>
                </wp:positionH>
                <wp:positionV relativeFrom="paragraph">
                  <wp:posOffset>231415</wp:posOffset>
                </wp:positionV>
                <wp:extent cx="542925" cy="103517"/>
                <wp:effectExtent l="0" t="76200" r="9525" b="2984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10351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93EE6" id="Straight Arrow Connector 145" o:spid="_x0000_s1026" type="#_x0000_t32" style="position:absolute;margin-left:25.8pt;margin-top:18.2pt;width:42.75pt;height:8.15pt;flip:x y;z-index:2519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" strokecolor="red" strokeweight="2.25pt">
                <v:stroke endarrow="block"/>
              </v:shape>
            </w:pict>
          </mc:Fallback>
        </mc:AlternateContent>
      </w:r>
      <w:r w:rsidR="009F152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81F8A50" wp14:editId="1D0A166D">
                <wp:simplePos x="0" y="0"/>
                <wp:positionH relativeFrom="column">
                  <wp:posOffset>845376</wp:posOffset>
                </wp:positionH>
                <wp:positionV relativeFrom="paragraph">
                  <wp:posOffset>222417</wp:posOffset>
                </wp:positionV>
                <wp:extent cx="258792" cy="267419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2" cy="267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524" w:rsidRPr="009F1524" w:rsidRDefault="009F152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9F1524"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F8A50" id="Text Box 146" o:spid="_x0000_s1084" type="#_x0000_t202" style="position:absolute;margin-left:66.55pt;margin-top:17.5pt;width:20.4pt;height:21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" filled="f" stroked="f" strokeweight=".5pt">
                <v:textbox>
                  <w:txbxContent>
                    <w:p w:rsidR="009F1524" w:rsidRPr="009F1524" w:rsidRDefault="009F1524">
                      <w:pPr>
                        <w:rPr>
                          <w:b/>
                          <w:color w:val="FF0000"/>
                        </w:rPr>
                      </w:pPr>
                      <w:r w:rsidRPr="009F1524"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569A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70B14A3" wp14:editId="6F237E2A">
                <wp:simplePos x="0" y="0"/>
                <wp:positionH relativeFrom="column">
                  <wp:posOffset>741872</wp:posOffset>
                </wp:positionH>
                <wp:positionV relativeFrom="paragraph">
                  <wp:posOffset>981914</wp:posOffset>
                </wp:positionV>
                <wp:extent cx="4088920" cy="1846053"/>
                <wp:effectExtent l="19050" t="19050" r="26035" b="2095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8920" cy="18460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2DFA2" id="Rectangle 144" o:spid="_x0000_s1026" style="position:absolute;margin-left:58.4pt;margin-top:77.3pt;width:321.95pt;height:145.3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" filled="f" strokecolor="red" strokeweight="2.25pt"/>
            </w:pict>
          </mc:Fallback>
        </mc:AlternateContent>
      </w:r>
      <w:r w:rsidR="00C569A4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FAC0001" wp14:editId="4488EBD2">
                <wp:simplePos x="0" y="0"/>
                <wp:positionH relativeFrom="column">
                  <wp:posOffset>120770</wp:posOffset>
                </wp:positionH>
                <wp:positionV relativeFrom="paragraph">
                  <wp:posOffset>421197</wp:posOffset>
                </wp:positionV>
                <wp:extent cx="3881887" cy="344960"/>
                <wp:effectExtent l="19050" t="19050" r="23495" b="1714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87" cy="344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123BA" id="Rectangle 143" o:spid="_x0000_s1026" style="position:absolute;margin-left:9.5pt;margin-top:33.15pt;width:305.65pt;height:27.15pt;z-index:251910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" filled="f" strokecolor="red" strokeweight="2.25pt"/>
            </w:pict>
          </mc:Fallback>
        </mc:AlternateContent>
      </w:r>
      <w:r w:rsidR="00C247F8">
        <w:rPr>
          <w:noProof/>
          <w:sz w:val="24"/>
        </w:rPr>
        <w:drawing>
          <wp:inline distT="0" distB="0" distL="0" distR="0">
            <wp:extent cx="5943600" cy="29146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5089C2.t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37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7F8" w:rsidRDefault="009F1524" w:rsidP="004A5DE1">
      <w:pPr>
        <w:rPr>
          <w:sz w:val="24"/>
        </w:rPr>
      </w:pPr>
      <w:r w:rsidRPr="009F1524">
        <w:rPr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9BE4CFE" wp14:editId="749CA175">
                <wp:simplePos x="0" y="0"/>
                <wp:positionH relativeFrom="column">
                  <wp:posOffset>1725996</wp:posOffset>
                </wp:positionH>
                <wp:positionV relativeFrom="paragraph">
                  <wp:posOffset>1698777</wp:posOffset>
                </wp:positionV>
                <wp:extent cx="258445" cy="267335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524" w:rsidRPr="009F1524" w:rsidRDefault="009F1524" w:rsidP="009F152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E4CFE" id="Text Box 153" o:spid="_x0000_s1085" type="#_x0000_t202" style="position:absolute;margin-left:135.9pt;margin-top:133.75pt;width:20.35pt;height:21.0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" filled="f" stroked="f" strokeweight=".5pt">
                <v:textbox>
                  <w:txbxContent>
                    <w:p w:rsidR="009F1524" w:rsidRPr="009F1524" w:rsidRDefault="009F1524" w:rsidP="009F1524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9F1524">
        <w:rPr>
          <w:sz w:val="24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7EB0901" wp14:editId="4EC53CCF">
                <wp:simplePos x="0" y="0"/>
                <wp:positionH relativeFrom="column">
                  <wp:posOffset>1196407</wp:posOffset>
                </wp:positionH>
                <wp:positionV relativeFrom="paragraph">
                  <wp:posOffset>1658155</wp:posOffset>
                </wp:positionV>
                <wp:extent cx="542925" cy="103505"/>
                <wp:effectExtent l="0" t="76200" r="9525" b="29845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1035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8E18B" id="Straight Arrow Connector 152" o:spid="_x0000_s1026" type="#_x0000_t32" style="position:absolute;margin-left:94.2pt;margin-top:130.55pt;width:42.75pt;height:8.15pt;flip:x y;z-index:25192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" strokecolor="red" strokeweight="2.25pt">
                <v:stroke endarrow="block"/>
              </v:shape>
            </w:pict>
          </mc:Fallback>
        </mc:AlternateContent>
      </w:r>
      <w:r w:rsidRPr="009F1524">
        <w:rPr>
          <w:sz w:val="24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FBABC0B" wp14:editId="39CCF2F3">
                <wp:simplePos x="0" y="0"/>
                <wp:positionH relativeFrom="column">
                  <wp:posOffset>124498</wp:posOffset>
                </wp:positionH>
                <wp:positionV relativeFrom="paragraph">
                  <wp:posOffset>342938</wp:posOffset>
                </wp:positionV>
                <wp:extent cx="258445" cy="267335"/>
                <wp:effectExtent l="0" t="0" r="0" b="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524" w:rsidRPr="009F1524" w:rsidRDefault="009F1524" w:rsidP="009F152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ABC0B" id="Text Box 154" o:spid="_x0000_s1086" type="#_x0000_t202" style="position:absolute;margin-left:9.8pt;margin-top:27pt;width:20.35pt;height:21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" filled="f" stroked="f" strokeweight=".5pt">
                <v:textbox>
                  <w:txbxContent>
                    <w:p w:rsidR="009F1524" w:rsidRPr="009F1524" w:rsidRDefault="009F1524" w:rsidP="009F1524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9F1524">
        <w:rPr>
          <w:sz w:val="24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6911EFC" wp14:editId="085E60B3">
                <wp:simplePos x="0" y="0"/>
                <wp:positionH relativeFrom="margin">
                  <wp:posOffset>122830</wp:posOffset>
                </wp:positionH>
                <wp:positionV relativeFrom="paragraph">
                  <wp:posOffset>136478</wp:posOffset>
                </wp:positionV>
                <wp:extent cx="5786651" cy="1323832"/>
                <wp:effectExtent l="19050" t="19050" r="24130" b="10160"/>
                <wp:wrapNone/>
                <wp:docPr id="151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6651" cy="13238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82580" id="Rectangle 151" o:spid="_x0000_s1026" style="position:absolute;margin-left:9.65pt;margin-top:10.75pt;width:455.65pt;height:104.25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C247F8">
        <w:rPr>
          <w:noProof/>
          <w:sz w:val="24"/>
        </w:rPr>
        <w:drawing>
          <wp:inline distT="0" distB="0" distL="0" distR="0" wp14:anchorId="27B05A84" wp14:editId="338D493A">
            <wp:extent cx="5943600" cy="19202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F50F7A2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F8" w:rsidRDefault="00832B42" w:rsidP="004A5DE1">
      <w:pPr>
        <w:rPr>
          <w:sz w:val="24"/>
        </w:rPr>
      </w:pPr>
      <w:r w:rsidRPr="00EA6AEF">
        <w:rPr>
          <w:sz w:val="24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5595F5A" wp14:editId="70ABB471">
                <wp:simplePos x="0" y="0"/>
                <wp:positionH relativeFrom="column">
                  <wp:posOffset>876300</wp:posOffset>
                </wp:positionH>
                <wp:positionV relativeFrom="paragraph">
                  <wp:posOffset>224790</wp:posOffset>
                </wp:positionV>
                <wp:extent cx="542925" cy="103505"/>
                <wp:effectExtent l="0" t="76200" r="9525" b="29845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1035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27F2E" id="Straight Arrow Connector 199" o:spid="_x0000_s1026" type="#_x0000_t32" style="position:absolute;margin-left:69pt;margin-top:17.7pt;width:42.75pt;height:8.15pt;flip:x y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" strokecolor="red" strokeweight="2.25pt">
                <v:stroke endarrow="block"/>
              </v:shape>
            </w:pict>
          </mc:Fallback>
        </mc:AlternateContent>
      </w:r>
      <w:r w:rsidRPr="00EA6AEF">
        <w:rPr>
          <w:sz w:val="24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6364E76" wp14:editId="6C6CBEA2">
                <wp:simplePos x="0" y="0"/>
                <wp:positionH relativeFrom="column">
                  <wp:posOffset>1405890</wp:posOffset>
                </wp:positionH>
                <wp:positionV relativeFrom="paragraph">
                  <wp:posOffset>265430</wp:posOffset>
                </wp:positionV>
                <wp:extent cx="258445" cy="267335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AEF" w:rsidRPr="009F1524" w:rsidRDefault="00EA6AEF" w:rsidP="00EA6AEF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364E76" id="Text Box 200" o:spid="_x0000_s1087" type="#_x0000_t202" style="position:absolute;margin-left:110.7pt;margin-top:20.9pt;width:20.35pt;height:21.05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" filled="f" stroked="f" strokeweight=".5pt">
                <v:textbox>
                  <w:txbxContent>
                    <w:p w:rsidR="00EA6AEF" w:rsidRPr="009F1524" w:rsidRDefault="00EA6AEF" w:rsidP="00EA6AEF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EA6AEF" w:rsidRPr="00EA6AEF">
        <w:rPr>
          <w:sz w:val="24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2DA4EC8" wp14:editId="2C0D00EF">
                <wp:simplePos x="0" y="0"/>
                <wp:positionH relativeFrom="column">
                  <wp:posOffset>133985</wp:posOffset>
                </wp:positionH>
                <wp:positionV relativeFrom="paragraph">
                  <wp:posOffset>464820</wp:posOffset>
                </wp:positionV>
                <wp:extent cx="258445" cy="26733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4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6AEF" w:rsidRPr="009F1524" w:rsidRDefault="00832B42" w:rsidP="00EA6AEF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A4EC8" id="Text Box 203" o:spid="_x0000_s1088" type="#_x0000_t202" style="position:absolute;margin-left:10.55pt;margin-top:36.6pt;width:20.35pt;height:21.0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" filled="f" stroked="f" strokeweight=".5pt">
                <v:textbox>
                  <w:txbxContent>
                    <w:p w:rsidR="00EA6AEF" w:rsidRPr="009F1524" w:rsidRDefault="00832B42" w:rsidP="00EA6AEF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EA6AEF" w:rsidRPr="00EA6AEF">
        <w:rPr>
          <w:sz w:val="24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9E9A619" wp14:editId="6395B551">
                <wp:simplePos x="0" y="0"/>
                <wp:positionH relativeFrom="margin">
                  <wp:posOffset>381000</wp:posOffset>
                </wp:positionH>
                <wp:positionV relativeFrom="paragraph">
                  <wp:posOffset>434340</wp:posOffset>
                </wp:positionV>
                <wp:extent cx="5019675" cy="1885950"/>
                <wp:effectExtent l="19050" t="19050" r="28575" b="1905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9675" cy="1885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73B99" id="Rectangle 201" o:spid="_x0000_s1026" style="position:absolute;margin-left:30pt;margin-top:34.2pt;width:395.25pt;height:148.5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C247F8">
        <w:rPr>
          <w:noProof/>
          <w:sz w:val="24"/>
        </w:rPr>
        <w:drawing>
          <wp:inline distT="0" distB="0" distL="0" distR="0" wp14:anchorId="0159D306" wp14:editId="6E01448D">
            <wp:extent cx="5943600" cy="238125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F501A8E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60"/>
                    <a:stretch/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7F8" w:rsidRDefault="00832B42" w:rsidP="004A5DE1">
      <w:pPr>
        <w:rPr>
          <w:sz w:val="24"/>
        </w:rPr>
      </w:pP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1C85A25" wp14:editId="4E36FE67">
                <wp:simplePos x="0" y="0"/>
                <wp:positionH relativeFrom="column">
                  <wp:posOffset>2571749</wp:posOffset>
                </wp:positionH>
                <wp:positionV relativeFrom="paragraph">
                  <wp:posOffset>1744344</wp:posOffset>
                </wp:positionV>
                <wp:extent cx="619125" cy="66675"/>
                <wp:effectExtent l="0" t="95250" r="9525" b="6667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66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3FD2" id="Straight Arrow Connector 208" o:spid="_x0000_s1026" type="#_x0000_t32" style="position:absolute;margin-left:202.5pt;margin-top:137.35pt;width:48.75pt;height:5.25pt;flip:x 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" strokecolor="red" strokeweight="2.25pt">
                <v:stroke endarrow="block"/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B8B2464" wp14:editId="73FFBF75">
                <wp:simplePos x="0" y="0"/>
                <wp:positionH relativeFrom="column">
                  <wp:posOffset>3152775</wp:posOffset>
                </wp:positionH>
                <wp:positionV relativeFrom="paragraph">
                  <wp:posOffset>1715770</wp:posOffset>
                </wp:positionV>
                <wp:extent cx="333375" cy="26733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B42" w:rsidRPr="009F1524" w:rsidRDefault="00832B42" w:rsidP="00832B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8B2464" id="Text Box 209" o:spid="_x0000_s1089" type="#_x0000_t202" style="position:absolute;margin-left:248.25pt;margin-top:135.1pt;width:26.25pt;height:21.05pt;z-index:251945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" filled="f" stroked="f" strokeweight=".5pt">
                <v:textbox>
                  <w:txbxContent>
                    <w:p w:rsidR="00832B42" w:rsidRPr="009F1524" w:rsidRDefault="00832B42" w:rsidP="00832B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82454E8" wp14:editId="54DA4197">
                <wp:simplePos x="0" y="0"/>
                <wp:positionH relativeFrom="margin">
                  <wp:posOffset>76200</wp:posOffset>
                </wp:positionH>
                <wp:positionV relativeFrom="paragraph">
                  <wp:posOffset>163194</wp:posOffset>
                </wp:positionV>
                <wp:extent cx="5724525" cy="1400175"/>
                <wp:effectExtent l="19050" t="19050" r="28575" b="2857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1400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6E5CD" id="Rectangle 207" o:spid="_x0000_s1026" style="position:absolute;margin-left:6pt;margin-top:12.85pt;width:450.75pt;height:110.25pt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C247F8">
        <w:rPr>
          <w:noProof/>
          <w:sz w:val="24"/>
        </w:rPr>
        <w:drawing>
          <wp:inline distT="0" distB="0" distL="0" distR="0">
            <wp:extent cx="5943600" cy="19812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F50788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F8" w:rsidRDefault="00832B42" w:rsidP="004A5DE1">
      <w:pPr>
        <w:rPr>
          <w:sz w:val="24"/>
        </w:rPr>
      </w:pPr>
      <w:r w:rsidRPr="00832B42">
        <w:rPr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C8F2681" wp14:editId="4AC514FB">
                <wp:simplePos x="0" y="0"/>
                <wp:positionH relativeFrom="column">
                  <wp:posOffset>1419860</wp:posOffset>
                </wp:positionH>
                <wp:positionV relativeFrom="paragraph">
                  <wp:posOffset>2715260</wp:posOffset>
                </wp:positionV>
                <wp:extent cx="333375" cy="267335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B42" w:rsidRPr="009F1524" w:rsidRDefault="00832B42" w:rsidP="00832B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8F2681" id="Text Box 215" o:spid="_x0000_s1090" type="#_x0000_t202" style="position:absolute;margin-left:111.8pt;margin-top:213.8pt;width:26.25pt;height:21.05pt;z-index:25195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" filled="f" stroked="f" strokeweight=".5pt">
                <v:textbox>
                  <w:txbxContent>
                    <w:p w:rsidR="00832B42" w:rsidRPr="009F1524" w:rsidRDefault="00832B42" w:rsidP="00832B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5C2AD3D" wp14:editId="187CBEA6">
                <wp:simplePos x="0" y="0"/>
                <wp:positionH relativeFrom="column">
                  <wp:posOffset>942975</wp:posOffset>
                </wp:positionH>
                <wp:positionV relativeFrom="paragraph">
                  <wp:posOffset>2505074</wp:posOffset>
                </wp:positionV>
                <wp:extent cx="533400" cy="247650"/>
                <wp:effectExtent l="38100" t="38100" r="19050" b="19050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247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7D4F6" id="Straight Arrow Connector 214" o:spid="_x0000_s1026" type="#_x0000_t32" style="position:absolute;margin-left:74.25pt;margin-top:197.25pt;width:42pt;height:19.5pt;flip:x y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" strokecolor="red" strokeweight="2.25pt">
                <v:stroke endarrow="block"/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04AAB6B5" wp14:editId="242FED69">
                <wp:simplePos x="0" y="0"/>
                <wp:positionH relativeFrom="column">
                  <wp:posOffset>57150</wp:posOffset>
                </wp:positionH>
                <wp:positionV relativeFrom="paragraph">
                  <wp:posOffset>571500</wp:posOffset>
                </wp:positionV>
                <wp:extent cx="333375" cy="267335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B42" w:rsidRPr="009F1524" w:rsidRDefault="00832B42" w:rsidP="00832B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AAB6B5" id="Text Box 213" o:spid="_x0000_s1091" type="#_x0000_t202" style="position:absolute;margin-left:4.5pt;margin-top:45pt;width:26.25pt;height:21.05pt;z-index:251952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" filled="f" stroked="f" strokeweight=".5pt">
                <v:textbox>
                  <w:txbxContent>
                    <w:p w:rsidR="00832B42" w:rsidRPr="009F1524" w:rsidRDefault="00832B42" w:rsidP="00832B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DB39CB3" wp14:editId="4E8F6AC6">
                <wp:simplePos x="0" y="0"/>
                <wp:positionH relativeFrom="column">
                  <wp:posOffset>2124075</wp:posOffset>
                </wp:positionH>
                <wp:positionV relativeFrom="paragraph">
                  <wp:posOffset>334010</wp:posOffset>
                </wp:positionV>
                <wp:extent cx="333375" cy="267335"/>
                <wp:effectExtent l="0" t="0" r="0" b="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B42" w:rsidRPr="009F1524" w:rsidRDefault="00832B42" w:rsidP="00832B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B39CB3" id="Text Box 212" o:spid="_x0000_s1092" type="#_x0000_t202" style="position:absolute;margin-left:167.25pt;margin-top:26.3pt;width:26.25pt;height:21.05pt;z-index:25195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" filled="f" stroked="f" strokeweight=".5pt">
                <v:textbox>
                  <w:txbxContent>
                    <w:p w:rsidR="00832B42" w:rsidRPr="009F1524" w:rsidRDefault="00832B42" w:rsidP="00832B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F000F69" wp14:editId="705C150B">
                <wp:simplePos x="0" y="0"/>
                <wp:positionH relativeFrom="column">
                  <wp:posOffset>1494790</wp:posOffset>
                </wp:positionH>
                <wp:positionV relativeFrom="paragraph">
                  <wp:posOffset>314325</wp:posOffset>
                </wp:positionV>
                <wp:extent cx="619125" cy="66675"/>
                <wp:effectExtent l="0" t="95250" r="9525" b="66675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66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C255C" id="Straight Arrow Connector 211" o:spid="_x0000_s1026" type="#_x0000_t32" style="position:absolute;margin-left:117.7pt;margin-top:24.75pt;width:48.75pt;height:5.25pt;flip:x y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" strokecolor="red" strokeweight="2.25pt">
                <v:stroke endarrow="block"/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7A04866" wp14:editId="7B063F34">
                <wp:simplePos x="0" y="0"/>
                <wp:positionH relativeFrom="margin">
                  <wp:posOffset>342900</wp:posOffset>
                </wp:positionH>
                <wp:positionV relativeFrom="paragraph">
                  <wp:posOffset>581025</wp:posOffset>
                </wp:positionV>
                <wp:extent cx="2543175" cy="1724025"/>
                <wp:effectExtent l="19050" t="19050" r="28575" b="28575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1724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55955" id="Rectangle 210" o:spid="_x0000_s1026" style="position:absolute;margin-left:27pt;margin-top:45.75pt;width:200.25pt;height:135.75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C247F8">
        <w:rPr>
          <w:noProof/>
          <w:sz w:val="24"/>
        </w:rPr>
        <w:drawing>
          <wp:inline distT="0" distB="0" distL="0" distR="0" wp14:anchorId="39B3990A" wp14:editId="3A02E4E2">
            <wp:extent cx="5943600" cy="2964180"/>
            <wp:effectExtent l="0" t="0" r="0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F50F610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F8" w:rsidRDefault="00832B42" w:rsidP="004A5DE1">
      <w:pPr>
        <w:rPr>
          <w:sz w:val="24"/>
        </w:rPr>
      </w:pP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AE22E7B" wp14:editId="421DEE57">
                <wp:simplePos x="0" y="0"/>
                <wp:positionH relativeFrom="column">
                  <wp:posOffset>1076325</wp:posOffset>
                </wp:positionH>
                <wp:positionV relativeFrom="paragraph">
                  <wp:posOffset>739140</wp:posOffset>
                </wp:positionV>
                <wp:extent cx="333375" cy="267335"/>
                <wp:effectExtent l="0" t="0" r="0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B42" w:rsidRPr="009F1524" w:rsidRDefault="00832B42" w:rsidP="00832B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E22E7B" id="Text Box 224" o:spid="_x0000_s1093" type="#_x0000_t202" style="position:absolute;margin-left:84.75pt;margin-top:58.2pt;width:26.25pt;height:21.05pt;z-index:25197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" filled="f" stroked="f" strokeweight=".5pt">
                <v:textbox>
                  <w:txbxContent>
                    <w:p w:rsidR="00832B42" w:rsidRPr="009F1524" w:rsidRDefault="00832B42" w:rsidP="00832B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5502300" wp14:editId="7E5B8E4A">
                <wp:simplePos x="0" y="0"/>
                <wp:positionH relativeFrom="column">
                  <wp:posOffset>1934210</wp:posOffset>
                </wp:positionH>
                <wp:positionV relativeFrom="paragraph">
                  <wp:posOffset>425450</wp:posOffset>
                </wp:positionV>
                <wp:extent cx="333375" cy="267335"/>
                <wp:effectExtent l="0" t="0" r="0" b="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B42" w:rsidRPr="009F1524" w:rsidRDefault="00832B42" w:rsidP="00832B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502300" id="Text Box 217" o:spid="_x0000_s1094" type="#_x0000_t202" style="position:absolute;margin-left:152.3pt;margin-top:33.5pt;width:26.25pt;height:21.05pt;z-index:25195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" filled="f" stroked="f" strokeweight=".5pt">
                <v:textbox>
                  <w:txbxContent>
                    <w:p w:rsidR="00832B42" w:rsidRPr="009F1524" w:rsidRDefault="00832B42" w:rsidP="00832B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21B2396" wp14:editId="6630E989">
                <wp:simplePos x="0" y="0"/>
                <wp:positionH relativeFrom="column">
                  <wp:posOffset>1552575</wp:posOffset>
                </wp:positionH>
                <wp:positionV relativeFrom="paragraph">
                  <wp:posOffset>234314</wp:posOffset>
                </wp:positionV>
                <wp:extent cx="438150" cy="257175"/>
                <wp:effectExtent l="38100" t="38100" r="19050" b="28575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2571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348D2" id="Straight Arrow Connector 216" o:spid="_x0000_s1026" type="#_x0000_t32" style="position:absolute;margin-left:122.25pt;margin-top:18.45pt;width:34.5pt;height:20.25pt;flip:x y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" strokecolor="red" strokeweight="2.25pt">
                <v:stroke endarrow="block"/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D7C27E0" wp14:editId="1F12BDEE">
                <wp:simplePos x="0" y="0"/>
                <wp:positionH relativeFrom="margin">
                  <wp:posOffset>152400</wp:posOffset>
                </wp:positionH>
                <wp:positionV relativeFrom="paragraph">
                  <wp:posOffset>939165</wp:posOffset>
                </wp:positionV>
                <wp:extent cx="3390900" cy="1085850"/>
                <wp:effectExtent l="19050" t="19050" r="19050" b="1905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1085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C2C05" id="Rectangle 218" o:spid="_x0000_s1026" style="position:absolute;margin-left:12pt;margin-top:73.95pt;width:267pt;height:85.5pt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C247F8">
        <w:rPr>
          <w:noProof/>
          <w:sz w:val="24"/>
        </w:rPr>
        <w:drawing>
          <wp:inline distT="0" distB="0" distL="0" distR="0">
            <wp:extent cx="5943600" cy="210502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F506F07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F8" w:rsidRDefault="00832B42" w:rsidP="004A5DE1">
      <w:pPr>
        <w:rPr>
          <w:sz w:val="24"/>
        </w:rPr>
      </w:pP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E412325" wp14:editId="03EE3D41">
                <wp:simplePos x="0" y="0"/>
                <wp:positionH relativeFrom="column">
                  <wp:posOffset>219075</wp:posOffset>
                </wp:positionH>
                <wp:positionV relativeFrom="paragraph">
                  <wp:posOffset>582295</wp:posOffset>
                </wp:positionV>
                <wp:extent cx="333375" cy="267335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B42" w:rsidRPr="009F1524" w:rsidRDefault="00832B42" w:rsidP="00832B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412325" id="Text Box 225" o:spid="_x0000_s1095" type="#_x0000_t202" style="position:absolute;margin-left:17.25pt;margin-top:45.85pt;width:26.25pt;height:21.05pt;z-index:25197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" filled="f" stroked="f" strokeweight=".5pt">
                <v:textbox>
                  <w:txbxContent>
                    <w:p w:rsidR="00832B42" w:rsidRPr="009F1524" w:rsidRDefault="00832B42" w:rsidP="00832B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458D344" wp14:editId="3EADB750">
                <wp:simplePos x="0" y="0"/>
                <wp:positionH relativeFrom="column">
                  <wp:posOffset>1981200</wp:posOffset>
                </wp:positionH>
                <wp:positionV relativeFrom="paragraph">
                  <wp:posOffset>2534919</wp:posOffset>
                </wp:positionV>
                <wp:extent cx="247650" cy="142875"/>
                <wp:effectExtent l="38100" t="38100" r="19050" b="2857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5D4EC" id="Straight Arrow Connector 222" o:spid="_x0000_s1026" type="#_x0000_t32" style="position:absolute;margin-left:156pt;margin-top:199.6pt;width:19.5pt;height:11.25pt;flip:x y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" strokecolor="red" strokeweight="2.25pt">
                <v:stroke endarrow="block"/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295E4936" wp14:editId="212B6B98">
                <wp:simplePos x="0" y="0"/>
                <wp:positionH relativeFrom="column">
                  <wp:posOffset>2172335</wp:posOffset>
                </wp:positionH>
                <wp:positionV relativeFrom="paragraph">
                  <wp:posOffset>2612390</wp:posOffset>
                </wp:positionV>
                <wp:extent cx="333375" cy="267335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B42" w:rsidRPr="009F1524" w:rsidRDefault="00832B42" w:rsidP="00832B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5E4936" id="Text Box 223" o:spid="_x0000_s1096" type="#_x0000_t202" style="position:absolute;margin-left:171.05pt;margin-top:205.7pt;width:26.25pt;height:21.05pt;z-index:25196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" filled="f" stroked="f" strokeweight=".5pt">
                <v:textbox>
                  <w:txbxContent>
                    <w:p w:rsidR="00832B42" w:rsidRPr="009F1524" w:rsidRDefault="00832B42" w:rsidP="00832B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9CB6AEE" wp14:editId="2BD1F598">
                <wp:simplePos x="0" y="0"/>
                <wp:positionH relativeFrom="margin">
                  <wp:posOffset>85725</wp:posOffset>
                </wp:positionH>
                <wp:positionV relativeFrom="paragraph">
                  <wp:posOffset>144145</wp:posOffset>
                </wp:positionV>
                <wp:extent cx="5686425" cy="1933575"/>
                <wp:effectExtent l="19050" t="19050" r="28575" b="28575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6425" cy="1933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A431B" id="Rectangle 219" o:spid="_x0000_s1026" style="position:absolute;margin-left:6.75pt;margin-top:11.35pt;width:447.75pt;height:152.25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C247F8">
        <w:rPr>
          <w:noProof/>
          <w:sz w:val="24"/>
        </w:rPr>
        <w:drawing>
          <wp:inline distT="0" distB="0" distL="0" distR="0">
            <wp:extent cx="5943600" cy="2837180"/>
            <wp:effectExtent l="0" t="0" r="0" b="127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F50D097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F8" w:rsidRDefault="00832B42" w:rsidP="004A5DE1">
      <w:pPr>
        <w:rPr>
          <w:sz w:val="24"/>
        </w:rPr>
      </w:pPr>
      <w:r w:rsidRPr="00832B42">
        <w:rPr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CC222A4" wp14:editId="2EB7A759">
                <wp:simplePos x="0" y="0"/>
                <wp:positionH relativeFrom="column">
                  <wp:posOffset>1771650</wp:posOffset>
                </wp:positionH>
                <wp:positionV relativeFrom="paragraph">
                  <wp:posOffset>1680845</wp:posOffset>
                </wp:positionV>
                <wp:extent cx="333375" cy="267335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32B42" w:rsidRPr="009F1524" w:rsidRDefault="00832B42" w:rsidP="00832B42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C222A4" id="Text Box 226" o:spid="_x0000_s1097" type="#_x0000_t202" style="position:absolute;margin-left:139.5pt;margin-top:132.35pt;width:26.25pt;height:21.05pt;z-index:25197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" filled="f" stroked="f" strokeweight=".5pt">
                <v:textbox>
                  <w:txbxContent>
                    <w:p w:rsidR="00832B42" w:rsidRPr="009F1524" w:rsidRDefault="00832B42" w:rsidP="00832B42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2B86049" wp14:editId="1652A7AA">
                <wp:simplePos x="0" y="0"/>
                <wp:positionH relativeFrom="column">
                  <wp:posOffset>1571625</wp:posOffset>
                </wp:positionH>
                <wp:positionV relativeFrom="paragraph">
                  <wp:posOffset>1562100</wp:posOffset>
                </wp:positionV>
                <wp:extent cx="247650" cy="142875"/>
                <wp:effectExtent l="38100" t="38100" r="19050" b="2857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DF39E" id="Straight Arrow Connector 227" o:spid="_x0000_s1026" type="#_x0000_t32" style="position:absolute;margin-left:123.75pt;margin-top:123pt;width:19.5pt;height:11.25pt;flip:x y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" strokecolor="red" strokeweight="2.25pt">
                <v:stroke endarrow="block"/>
              </v:shape>
            </w:pict>
          </mc:Fallback>
        </mc:AlternateContent>
      </w:r>
      <w:r w:rsidRPr="00832B42">
        <w:rPr>
          <w:sz w:val="24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BF6E1BF" wp14:editId="493F570B">
                <wp:simplePos x="0" y="0"/>
                <wp:positionH relativeFrom="margin">
                  <wp:posOffset>295275</wp:posOffset>
                </wp:positionH>
                <wp:positionV relativeFrom="paragraph">
                  <wp:posOffset>514350</wp:posOffset>
                </wp:positionV>
                <wp:extent cx="2619375" cy="847725"/>
                <wp:effectExtent l="19050" t="19050" r="28575" b="2857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847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1C8DC" id="Rectangle 228" o:spid="_x0000_s1026" style="position:absolute;margin-left:23.25pt;margin-top:40.5pt;width:206.25pt;height:66.75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="00C247F8">
        <w:rPr>
          <w:noProof/>
          <w:sz w:val="24"/>
        </w:rPr>
        <w:drawing>
          <wp:inline distT="0" distB="0" distL="0" distR="0">
            <wp:extent cx="5943600" cy="194818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F505AFC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F8" w:rsidRDefault="00C247F8" w:rsidP="004A5DE1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581910"/>
            <wp:effectExtent l="0" t="0" r="0" b="889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F509CDD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F8" w:rsidRDefault="00C247F8" w:rsidP="004A5DE1">
      <w:pPr>
        <w:rPr>
          <w:sz w:val="24"/>
        </w:rPr>
      </w:pPr>
    </w:p>
    <w:p w:rsidR="006F71ED" w:rsidRDefault="006F71ED">
      <w:pPr>
        <w:spacing w:after="200"/>
        <w:rPr>
          <w:sz w:val="24"/>
        </w:rPr>
      </w:pPr>
    </w:p>
    <w:p w:rsidR="006F71ED" w:rsidRDefault="006F71ED">
      <w:pPr>
        <w:spacing w:after="200"/>
        <w:rPr>
          <w:sz w:val="24"/>
        </w:rPr>
      </w:pPr>
      <w:r>
        <w:rPr>
          <w:sz w:val="24"/>
        </w:rPr>
        <w:br w:type="page"/>
      </w:r>
    </w:p>
    <w:p w:rsidR="0097387E" w:rsidRDefault="00FB6EF2" w:rsidP="0097387E">
      <w:pPr>
        <w:pStyle w:val="ListParagraph"/>
        <w:numPr>
          <w:ilvl w:val="0"/>
          <w:numId w:val="11"/>
        </w:numPr>
        <w:ind w:left="360"/>
        <w:rPr>
          <w:sz w:val="24"/>
        </w:rPr>
      </w:pPr>
      <w:r w:rsidRPr="00FB6EF2">
        <w:rPr>
          <w:sz w:val="24"/>
        </w:rPr>
        <w:lastRenderedPageBreak/>
        <w:t>Patient Consultation</w:t>
      </w:r>
    </w:p>
    <w:p w:rsidR="0097387E" w:rsidRDefault="0097387E" w:rsidP="0097387E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D7253AC" wp14:editId="7600A35B">
                <wp:simplePos x="0" y="0"/>
                <wp:positionH relativeFrom="margin">
                  <wp:posOffset>2127831</wp:posOffset>
                </wp:positionH>
                <wp:positionV relativeFrom="paragraph">
                  <wp:posOffset>1324381</wp:posOffset>
                </wp:positionV>
                <wp:extent cx="304800" cy="304800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97387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253AC" id="Text Box 121" o:spid="_x0000_s1080" type="#_x0000_t202" style="position:absolute;left:0;text-align:left;margin-left:167.55pt;margin-top:104.3pt;width:24pt;height:24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" filled="f" stroked="f" strokeweight="3pt">
                <v:textbox>
                  <w:txbxContent>
                    <w:p w:rsidR="00E721E4" w:rsidRPr="005B00BA" w:rsidRDefault="00E721E4" w:rsidP="0097387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171EE8A" wp14:editId="2AD8E2D9">
                <wp:simplePos x="0" y="0"/>
                <wp:positionH relativeFrom="column">
                  <wp:posOffset>2161216</wp:posOffset>
                </wp:positionH>
                <wp:positionV relativeFrom="paragraph">
                  <wp:posOffset>1332338</wp:posOffset>
                </wp:positionV>
                <wp:extent cx="776174" cy="775862"/>
                <wp:effectExtent l="19050" t="19050" r="24130" b="24765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4" cy="775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58ECC" id="Rectangle 122" o:spid="_x0000_s1026" style="position:absolute;margin-left:170.15pt;margin-top:104.9pt;width:61.1pt;height:61.1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" filled="f" strokecolor="red" strokeweight="2.25pt"/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781F7A3C" wp14:editId="6AA1394B">
            <wp:extent cx="3346273" cy="3245767"/>
            <wp:effectExtent l="0" t="0" r="698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F06D4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988" cy="32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7E" w:rsidRDefault="004A5DE1" w:rsidP="006F71ED">
      <w:pPr>
        <w:rPr>
          <w:sz w:val="24"/>
        </w:rPr>
      </w:pPr>
      <w:r>
        <w:rPr>
          <w:b/>
          <w:sz w:val="24"/>
        </w:rPr>
        <w:t>Step 1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“Patient Consultation” button.</w:t>
      </w:r>
    </w:p>
    <w:p w:rsidR="006F71ED" w:rsidRDefault="00C247F8">
      <w:pPr>
        <w:spacing w:after="20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F5020DC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F8" w:rsidRDefault="00C247F8">
      <w:pPr>
        <w:spacing w:after="20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536950"/>
            <wp:effectExtent l="0" t="0" r="0" b="635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F506D86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7F8" w:rsidRDefault="00C247F8">
      <w:pPr>
        <w:spacing w:after="200"/>
        <w:rPr>
          <w:sz w:val="24"/>
        </w:rPr>
      </w:pPr>
    </w:p>
    <w:p w:rsidR="00C247F8" w:rsidRDefault="00C247F8">
      <w:pPr>
        <w:spacing w:after="200"/>
        <w:rPr>
          <w:sz w:val="24"/>
        </w:rPr>
      </w:pPr>
      <w:r>
        <w:rPr>
          <w:sz w:val="24"/>
        </w:rPr>
        <w:br w:type="page"/>
      </w:r>
    </w:p>
    <w:p w:rsidR="0097387E" w:rsidRDefault="00FB6EF2" w:rsidP="0097387E">
      <w:pPr>
        <w:pStyle w:val="ListParagraph"/>
        <w:numPr>
          <w:ilvl w:val="0"/>
          <w:numId w:val="11"/>
        </w:numPr>
        <w:ind w:left="360"/>
        <w:rPr>
          <w:sz w:val="24"/>
        </w:rPr>
      </w:pPr>
      <w:r w:rsidRPr="00FB6EF2">
        <w:rPr>
          <w:sz w:val="24"/>
        </w:rPr>
        <w:lastRenderedPageBreak/>
        <w:t>Pharmacy Info System</w:t>
      </w:r>
    </w:p>
    <w:p w:rsidR="00FB6EF2" w:rsidRPr="0097387E" w:rsidRDefault="0097387E" w:rsidP="0097387E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A4F616C" wp14:editId="6259464C">
                <wp:simplePos x="0" y="0"/>
                <wp:positionH relativeFrom="margin">
                  <wp:posOffset>2888831</wp:posOffset>
                </wp:positionH>
                <wp:positionV relativeFrom="paragraph">
                  <wp:posOffset>1330866</wp:posOffset>
                </wp:positionV>
                <wp:extent cx="304800" cy="304800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97387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F616C" id="Text Box 124" o:spid="_x0000_s1081" type="#_x0000_t202" style="position:absolute;left:0;text-align:left;margin-left:227.45pt;margin-top:104.8pt;width:24pt;height:24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" filled="f" stroked="f" strokeweight="3pt">
                <v:textbox>
                  <w:txbxContent>
                    <w:p w:rsidR="00E721E4" w:rsidRPr="005B00BA" w:rsidRDefault="00E721E4" w:rsidP="0097387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0289FB8" wp14:editId="71843141">
                <wp:simplePos x="0" y="0"/>
                <wp:positionH relativeFrom="column">
                  <wp:posOffset>2939429</wp:posOffset>
                </wp:positionH>
                <wp:positionV relativeFrom="paragraph">
                  <wp:posOffset>1332338</wp:posOffset>
                </wp:positionV>
                <wp:extent cx="776174" cy="775862"/>
                <wp:effectExtent l="19050" t="19050" r="24130" b="24765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4" cy="775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92080" id="Rectangle 125" o:spid="_x0000_s1026" style="position:absolute;margin-left:231.45pt;margin-top:104.9pt;width:61.1pt;height:61.1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" filled="f" strokecolor="red" strokeweight="2.25pt"/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781F7A3C" wp14:editId="6AA1394B">
            <wp:extent cx="3346273" cy="3245767"/>
            <wp:effectExtent l="0" t="0" r="698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F06D4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988" cy="32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25" w:rsidRDefault="003A1D25" w:rsidP="003A1D25">
      <w:pPr>
        <w:rPr>
          <w:sz w:val="24"/>
        </w:rPr>
      </w:pPr>
      <w:r>
        <w:rPr>
          <w:b/>
          <w:sz w:val="24"/>
        </w:rPr>
        <w:t>Step 1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“Pharmacy Info System” button.</w:t>
      </w:r>
    </w:p>
    <w:p w:rsidR="0097387E" w:rsidRDefault="0097387E">
      <w:pPr>
        <w:spacing w:after="200"/>
        <w:rPr>
          <w:sz w:val="24"/>
        </w:rPr>
      </w:pPr>
    </w:p>
    <w:p w:rsidR="003A1D25" w:rsidRDefault="003A1D25">
      <w:pPr>
        <w:spacing w:after="200"/>
        <w:rPr>
          <w:sz w:val="24"/>
        </w:rPr>
      </w:pPr>
      <w:r>
        <w:rPr>
          <w:sz w:val="24"/>
        </w:rPr>
        <w:br w:type="page"/>
      </w:r>
    </w:p>
    <w:p w:rsidR="0097387E" w:rsidRDefault="00FB6EF2" w:rsidP="0097387E">
      <w:pPr>
        <w:pStyle w:val="ListParagraph"/>
        <w:numPr>
          <w:ilvl w:val="0"/>
          <w:numId w:val="11"/>
        </w:numPr>
        <w:ind w:left="360"/>
        <w:rPr>
          <w:sz w:val="24"/>
        </w:rPr>
      </w:pPr>
      <w:r w:rsidRPr="00FB6EF2">
        <w:rPr>
          <w:sz w:val="24"/>
        </w:rPr>
        <w:lastRenderedPageBreak/>
        <w:t>Reports</w:t>
      </w:r>
    </w:p>
    <w:p w:rsidR="00FB6EF2" w:rsidRDefault="0097387E" w:rsidP="0097387E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7BB3807" wp14:editId="04611FAA">
                <wp:simplePos x="0" y="0"/>
                <wp:positionH relativeFrom="margin">
                  <wp:posOffset>3705955</wp:posOffset>
                </wp:positionH>
                <wp:positionV relativeFrom="paragraph">
                  <wp:posOffset>1321137</wp:posOffset>
                </wp:positionV>
                <wp:extent cx="304800" cy="304800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97387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B3807" id="Text Box 127" o:spid="_x0000_s1082" type="#_x0000_t202" style="position:absolute;left:0;text-align:left;margin-left:291.8pt;margin-top:104.05pt;width:24pt;height:24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" filled="f" stroked="f" strokeweight="3pt">
                <v:textbox>
                  <w:txbxContent>
                    <w:p w:rsidR="00E721E4" w:rsidRPr="005B00BA" w:rsidRDefault="00E721E4" w:rsidP="0097387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28AB79F" wp14:editId="6EB2FFB0">
                <wp:simplePos x="0" y="0"/>
                <wp:positionH relativeFrom="column">
                  <wp:posOffset>3727369</wp:posOffset>
                </wp:positionH>
                <wp:positionV relativeFrom="paragraph">
                  <wp:posOffset>1332338</wp:posOffset>
                </wp:positionV>
                <wp:extent cx="776174" cy="775862"/>
                <wp:effectExtent l="19050" t="19050" r="24130" b="24765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4" cy="775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5AAE1" id="Rectangle 128" o:spid="_x0000_s1026" style="position:absolute;margin-left:293.5pt;margin-top:104.9pt;width:61.1pt;height:61.1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" filled="f" strokecolor="red" strokeweight="2.25pt"/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781F7A3C" wp14:editId="6AA1394B">
            <wp:extent cx="3346273" cy="3245767"/>
            <wp:effectExtent l="0" t="0" r="698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F06D4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988" cy="32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25" w:rsidRDefault="003A1D25" w:rsidP="003A1D25">
      <w:pPr>
        <w:rPr>
          <w:sz w:val="24"/>
        </w:rPr>
      </w:pPr>
      <w:r>
        <w:rPr>
          <w:b/>
          <w:sz w:val="24"/>
        </w:rPr>
        <w:t>Step 1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“Reports” button.</w:t>
      </w:r>
    </w:p>
    <w:p w:rsidR="003A1D25" w:rsidRPr="0097387E" w:rsidRDefault="003A1D25" w:rsidP="003A1D25">
      <w:pPr>
        <w:rPr>
          <w:sz w:val="24"/>
        </w:rPr>
      </w:pPr>
    </w:p>
    <w:p w:rsidR="0097387E" w:rsidRDefault="0097387E">
      <w:pPr>
        <w:spacing w:after="200"/>
        <w:rPr>
          <w:sz w:val="24"/>
        </w:rPr>
      </w:pPr>
      <w:r>
        <w:rPr>
          <w:sz w:val="24"/>
        </w:rPr>
        <w:br w:type="page"/>
      </w:r>
    </w:p>
    <w:p w:rsidR="0097387E" w:rsidRDefault="00FB6EF2" w:rsidP="0097387E">
      <w:pPr>
        <w:pStyle w:val="ListParagraph"/>
        <w:numPr>
          <w:ilvl w:val="0"/>
          <w:numId w:val="11"/>
        </w:numPr>
        <w:ind w:left="360"/>
        <w:rPr>
          <w:sz w:val="24"/>
        </w:rPr>
      </w:pPr>
      <w:r w:rsidRPr="00FB6EF2">
        <w:rPr>
          <w:sz w:val="24"/>
        </w:rPr>
        <w:lastRenderedPageBreak/>
        <w:t>Data Management</w:t>
      </w:r>
    </w:p>
    <w:p w:rsidR="0097387E" w:rsidRDefault="0097387E" w:rsidP="0097387E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84DF4A3" wp14:editId="31AECBBD">
                <wp:simplePos x="0" y="0"/>
                <wp:positionH relativeFrom="margin">
                  <wp:posOffset>1322678</wp:posOffset>
                </wp:positionH>
                <wp:positionV relativeFrom="paragraph">
                  <wp:posOffset>2118806</wp:posOffset>
                </wp:positionV>
                <wp:extent cx="304800" cy="304800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97387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DF4A3" id="Text Box 130" o:spid="_x0000_s1083" type="#_x0000_t202" style="position:absolute;left:0;text-align:left;margin-left:104.15pt;margin-top:166.85pt;width:24pt;height:24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" filled="f" stroked="f" strokeweight="3pt">
                <v:textbox>
                  <w:txbxContent>
                    <w:p w:rsidR="00E721E4" w:rsidRPr="005B00BA" w:rsidRDefault="00E721E4" w:rsidP="0097387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2FBE601" wp14:editId="64B371BA">
                <wp:simplePos x="0" y="0"/>
                <wp:positionH relativeFrom="column">
                  <wp:posOffset>1363548</wp:posOffset>
                </wp:positionH>
                <wp:positionV relativeFrom="paragraph">
                  <wp:posOffset>2120278</wp:posOffset>
                </wp:positionV>
                <wp:extent cx="776174" cy="775862"/>
                <wp:effectExtent l="19050" t="19050" r="24130" b="24765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4" cy="775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FFB76C" id="Rectangle 131" o:spid="_x0000_s1026" style="position:absolute;margin-left:107.35pt;margin-top:166.95pt;width:61.1pt;height:61.1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" filled="f" strokecolor="red" strokeweight="2.25pt"/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781F7A3C" wp14:editId="6AA1394B">
            <wp:extent cx="3346273" cy="3245767"/>
            <wp:effectExtent l="0" t="0" r="698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F06D4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988" cy="32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25" w:rsidRDefault="003A1D25" w:rsidP="003A1D25">
      <w:pPr>
        <w:rPr>
          <w:sz w:val="24"/>
        </w:rPr>
      </w:pPr>
      <w:r>
        <w:rPr>
          <w:b/>
          <w:sz w:val="24"/>
        </w:rPr>
        <w:t>Step 1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“Data Management” button.</w:t>
      </w:r>
    </w:p>
    <w:p w:rsidR="00FB6EF2" w:rsidRPr="0097387E" w:rsidRDefault="00FB6EF2" w:rsidP="0097387E">
      <w:pPr>
        <w:rPr>
          <w:sz w:val="24"/>
        </w:rPr>
      </w:pPr>
    </w:p>
    <w:p w:rsidR="0097387E" w:rsidRDefault="0097387E">
      <w:pPr>
        <w:spacing w:after="200"/>
        <w:rPr>
          <w:sz w:val="24"/>
        </w:rPr>
      </w:pPr>
      <w:r>
        <w:rPr>
          <w:sz w:val="24"/>
        </w:rPr>
        <w:br w:type="page"/>
      </w:r>
    </w:p>
    <w:p w:rsidR="0097387E" w:rsidRDefault="00FB6EF2" w:rsidP="0097387E">
      <w:pPr>
        <w:pStyle w:val="ListParagraph"/>
        <w:numPr>
          <w:ilvl w:val="0"/>
          <w:numId w:val="11"/>
        </w:numPr>
        <w:ind w:left="360"/>
        <w:rPr>
          <w:sz w:val="24"/>
        </w:rPr>
      </w:pPr>
      <w:r w:rsidRPr="00FB6EF2">
        <w:rPr>
          <w:sz w:val="24"/>
        </w:rPr>
        <w:lastRenderedPageBreak/>
        <w:t>Admit, Discharge and Transfer System</w:t>
      </w:r>
    </w:p>
    <w:p w:rsidR="0097387E" w:rsidRPr="0097387E" w:rsidRDefault="0097387E" w:rsidP="0097387E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2194B73" wp14:editId="2F706208">
                <wp:simplePos x="0" y="0"/>
                <wp:positionH relativeFrom="margin">
                  <wp:posOffset>2127831</wp:posOffset>
                </wp:positionH>
                <wp:positionV relativeFrom="paragraph">
                  <wp:posOffset>2109078</wp:posOffset>
                </wp:positionV>
                <wp:extent cx="304800" cy="304800"/>
                <wp:effectExtent l="0" t="0" r="0" b="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97387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94B73" id="Text Box 133" o:spid="_x0000_s1084" type="#_x0000_t202" style="position:absolute;left:0;text-align:left;margin-left:167.55pt;margin-top:166.05pt;width:24pt;height:24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" filled="f" stroked="f" strokeweight="3pt">
                <v:textbox>
                  <w:txbxContent>
                    <w:p w:rsidR="00E721E4" w:rsidRPr="005B00BA" w:rsidRDefault="00E721E4" w:rsidP="0097387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6C9BA5E" wp14:editId="53FF57E0">
                <wp:simplePos x="0" y="0"/>
                <wp:positionH relativeFrom="column">
                  <wp:posOffset>2151488</wp:posOffset>
                </wp:positionH>
                <wp:positionV relativeFrom="paragraph">
                  <wp:posOffset>2139734</wp:posOffset>
                </wp:positionV>
                <wp:extent cx="776174" cy="775862"/>
                <wp:effectExtent l="19050" t="19050" r="24130" b="24765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4" cy="775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A82C3" id="Rectangle 134" o:spid="_x0000_s1026" style="position:absolute;margin-left:169.4pt;margin-top:168.5pt;width:61.1pt;height:61.1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" filled="f" strokecolor="red" strokeweight="2.25pt"/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781F7A3C" wp14:editId="6AA1394B">
            <wp:extent cx="3346273" cy="3245767"/>
            <wp:effectExtent l="0" t="0" r="698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F06D4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988" cy="32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25" w:rsidRPr="003A1D25" w:rsidRDefault="003A1D25" w:rsidP="003A1D25">
      <w:pPr>
        <w:pStyle w:val="ListParagraph"/>
        <w:numPr>
          <w:ilvl w:val="0"/>
          <w:numId w:val="11"/>
        </w:numPr>
        <w:ind w:left="360"/>
        <w:rPr>
          <w:sz w:val="24"/>
        </w:rPr>
      </w:pPr>
      <w:r>
        <w:rPr>
          <w:b/>
          <w:sz w:val="24"/>
        </w:rPr>
        <w:t>Step 1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 w:rsidRPr="00FB6EF2">
        <w:rPr>
          <w:sz w:val="24"/>
        </w:rPr>
        <w:t>Admit, Discharge and Transfer System</w:t>
      </w:r>
      <w:r w:rsidRPr="003A1D25">
        <w:rPr>
          <w:sz w:val="24"/>
        </w:rPr>
        <w:t>” button.</w:t>
      </w:r>
    </w:p>
    <w:p w:rsidR="0097387E" w:rsidRDefault="0097387E">
      <w:pPr>
        <w:spacing w:after="200"/>
        <w:rPr>
          <w:sz w:val="24"/>
        </w:rPr>
      </w:pPr>
      <w:r>
        <w:rPr>
          <w:sz w:val="24"/>
        </w:rPr>
        <w:br w:type="page"/>
      </w:r>
    </w:p>
    <w:p w:rsidR="0097387E" w:rsidRDefault="00FB6EF2" w:rsidP="0097387E">
      <w:pPr>
        <w:pStyle w:val="ListParagraph"/>
        <w:numPr>
          <w:ilvl w:val="0"/>
          <w:numId w:val="11"/>
        </w:numPr>
        <w:ind w:left="360"/>
        <w:rPr>
          <w:sz w:val="24"/>
        </w:rPr>
      </w:pPr>
      <w:r w:rsidRPr="00FB6EF2">
        <w:rPr>
          <w:sz w:val="24"/>
        </w:rPr>
        <w:lastRenderedPageBreak/>
        <w:t>System Administration</w:t>
      </w:r>
    </w:p>
    <w:p w:rsidR="00FB6EF2" w:rsidRPr="0097387E" w:rsidRDefault="0097387E" w:rsidP="0097387E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1059985" wp14:editId="5EDF73DB">
                <wp:simplePos x="0" y="0"/>
                <wp:positionH relativeFrom="margin">
                  <wp:posOffset>2898559</wp:posOffset>
                </wp:positionH>
                <wp:positionV relativeFrom="paragraph">
                  <wp:posOffset>2099351</wp:posOffset>
                </wp:positionV>
                <wp:extent cx="304800" cy="304800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97387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59985" id="Text Box 136" o:spid="_x0000_s1085" type="#_x0000_t202" style="position:absolute;left:0;text-align:left;margin-left:228.25pt;margin-top:165.3pt;width:24pt;height:24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" filled="f" stroked="f" strokeweight="3pt">
                <v:textbox>
                  <w:txbxContent>
                    <w:p w:rsidR="00E721E4" w:rsidRPr="005B00BA" w:rsidRDefault="00E721E4" w:rsidP="0097387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06EDBBB" wp14:editId="37F04B55">
                <wp:simplePos x="0" y="0"/>
                <wp:positionH relativeFrom="column">
                  <wp:posOffset>2949157</wp:posOffset>
                </wp:positionH>
                <wp:positionV relativeFrom="paragraph">
                  <wp:posOffset>2120278</wp:posOffset>
                </wp:positionV>
                <wp:extent cx="776174" cy="775862"/>
                <wp:effectExtent l="19050" t="19050" r="24130" b="2476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4" cy="775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E3161" id="Rectangle 137" o:spid="_x0000_s1026" style="position:absolute;margin-left:232.2pt;margin-top:166.95pt;width:61.1pt;height:61.1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" filled="f" strokecolor="red" strokeweight="2.25pt"/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781F7A3C" wp14:editId="6AA1394B">
            <wp:extent cx="3346273" cy="3245767"/>
            <wp:effectExtent l="0" t="0" r="698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F06D4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988" cy="32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25" w:rsidRPr="003A1D25" w:rsidRDefault="003A1D25" w:rsidP="003A1D25">
      <w:pPr>
        <w:pStyle w:val="ListParagraph"/>
        <w:numPr>
          <w:ilvl w:val="0"/>
          <w:numId w:val="11"/>
        </w:numPr>
        <w:ind w:left="360"/>
        <w:rPr>
          <w:sz w:val="24"/>
        </w:rPr>
      </w:pPr>
      <w:r>
        <w:rPr>
          <w:b/>
          <w:sz w:val="24"/>
        </w:rPr>
        <w:t>Step 1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 w:rsidRPr="00FB6EF2">
        <w:rPr>
          <w:sz w:val="24"/>
        </w:rPr>
        <w:t>System Administration</w:t>
      </w:r>
      <w:r w:rsidRPr="003A1D25">
        <w:rPr>
          <w:sz w:val="24"/>
        </w:rPr>
        <w:t>” button.</w:t>
      </w:r>
    </w:p>
    <w:p w:rsidR="0097387E" w:rsidRDefault="0097387E">
      <w:pPr>
        <w:spacing w:after="200"/>
        <w:rPr>
          <w:sz w:val="24"/>
        </w:rPr>
      </w:pPr>
      <w:r>
        <w:rPr>
          <w:sz w:val="24"/>
        </w:rPr>
        <w:br w:type="page"/>
      </w:r>
    </w:p>
    <w:p w:rsidR="0097387E" w:rsidRDefault="00FB6EF2" w:rsidP="0097387E">
      <w:pPr>
        <w:pStyle w:val="ListParagraph"/>
        <w:numPr>
          <w:ilvl w:val="0"/>
          <w:numId w:val="11"/>
        </w:numPr>
        <w:ind w:left="360"/>
        <w:rPr>
          <w:sz w:val="24"/>
        </w:rPr>
      </w:pPr>
      <w:r w:rsidRPr="00FB6EF2">
        <w:rPr>
          <w:sz w:val="24"/>
        </w:rPr>
        <w:lastRenderedPageBreak/>
        <w:t>Procedure Order System</w:t>
      </w:r>
    </w:p>
    <w:p w:rsidR="0097387E" w:rsidRDefault="0097387E" w:rsidP="0097387E">
      <w:pPr>
        <w:jc w:val="center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11EF6D0" wp14:editId="5BEF5889">
                <wp:simplePos x="0" y="0"/>
                <wp:positionH relativeFrom="margin">
                  <wp:posOffset>3705954</wp:posOffset>
                </wp:positionH>
                <wp:positionV relativeFrom="paragraph">
                  <wp:posOffset>2138262</wp:posOffset>
                </wp:positionV>
                <wp:extent cx="304800" cy="304800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1E4" w:rsidRPr="005B00BA" w:rsidRDefault="00E721E4" w:rsidP="0097387E">
                            <w:pPr>
                              <w:jc w:val="center"/>
                              <w:rPr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</w:rPr>
                              <w:t>1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EF6D0" id="Text Box 139" o:spid="_x0000_s1086" type="#_x0000_t202" style="position:absolute;left:0;text-align:left;margin-left:291.8pt;margin-top:168.35pt;width:24pt;height:24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" filled="f" stroked="f" strokeweight="3pt">
                <v:textbox>
                  <w:txbxContent>
                    <w:p w:rsidR="00E721E4" w:rsidRPr="005B00BA" w:rsidRDefault="00E721E4" w:rsidP="0097387E">
                      <w:pPr>
                        <w:jc w:val="center"/>
                        <w:rPr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DAD3D34" wp14:editId="7A11F31E">
                <wp:simplePos x="0" y="0"/>
                <wp:positionH relativeFrom="column">
                  <wp:posOffset>3737096</wp:posOffset>
                </wp:positionH>
                <wp:positionV relativeFrom="paragraph">
                  <wp:posOffset>2110551</wp:posOffset>
                </wp:positionV>
                <wp:extent cx="776174" cy="775862"/>
                <wp:effectExtent l="19050" t="19050" r="24130" b="24765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4" cy="775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98212" id="Rectangle 140" o:spid="_x0000_s1026" style="position:absolute;margin-left:294.25pt;margin-top:166.2pt;width:61.1pt;height:61.1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" filled="f" strokecolor="red" strokeweight="2.25pt"/>
            </w:pict>
          </mc:Fallback>
        </mc:AlternateContent>
      </w:r>
      <w:r>
        <w:rPr>
          <w:noProof/>
          <w:sz w:val="24"/>
        </w:rPr>
        <w:drawing>
          <wp:inline distT="0" distB="0" distL="0" distR="0" wp14:anchorId="781F7A3C" wp14:editId="6AA1394B">
            <wp:extent cx="3346273" cy="3245767"/>
            <wp:effectExtent l="0" t="0" r="698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F06D4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988" cy="32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25" w:rsidRPr="003A1D25" w:rsidRDefault="003A1D25" w:rsidP="003A1D25">
      <w:pPr>
        <w:pStyle w:val="ListParagraph"/>
        <w:numPr>
          <w:ilvl w:val="0"/>
          <w:numId w:val="11"/>
        </w:numPr>
        <w:ind w:left="360"/>
        <w:rPr>
          <w:sz w:val="24"/>
        </w:rPr>
      </w:pPr>
      <w:r>
        <w:rPr>
          <w:b/>
          <w:sz w:val="24"/>
        </w:rPr>
        <w:t>Step 1</w:t>
      </w:r>
      <w:r w:rsidRPr="005B00BA">
        <w:rPr>
          <w:b/>
          <w:sz w:val="24"/>
        </w:rPr>
        <w:t>:</w:t>
      </w:r>
      <w:r>
        <w:rPr>
          <w:sz w:val="24"/>
        </w:rPr>
        <w:t xml:space="preserve"> Click “</w:t>
      </w:r>
      <w:r w:rsidRPr="00FB6EF2">
        <w:rPr>
          <w:sz w:val="24"/>
        </w:rPr>
        <w:t>Procedure Order System</w:t>
      </w:r>
      <w:r w:rsidRPr="003A1D25">
        <w:rPr>
          <w:sz w:val="24"/>
        </w:rPr>
        <w:t>” button.</w:t>
      </w:r>
    </w:p>
    <w:p w:rsidR="00FB6EF2" w:rsidRPr="0097387E" w:rsidRDefault="00FB6EF2" w:rsidP="0097387E">
      <w:pPr>
        <w:rPr>
          <w:sz w:val="24"/>
        </w:rPr>
      </w:pPr>
    </w:p>
    <w:p w:rsidR="00FB6EF2" w:rsidRDefault="00FB6EF2" w:rsidP="00FB6EF2">
      <w:pPr>
        <w:rPr>
          <w:sz w:val="24"/>
        </w:rPr>
      </w:pPr>
    </w:p>
    <w:p w:rsidR="00FB6EF2" w:rsidRDefault="00FB6EF2" w:rsidP="00FB6EF2">
      <w:pPr>
        <w:rPr>
          <w:sz w:val="24"/>
        </w:rPr>
      </w:pPr>
    </w:p>
    <w:p w:rsidR="00FB6EF2" w:rsidRPr="00FB6EF2" w:rsidRDefault="00FB6EF2" w:rsidP="00FB6EF2">
      <w:pPr>
        <w:rPr>
          <w:sz w:val="24"/>
        </w:rPr>
      </w:pPr>
    </w:p>
    <w:sectPr w:rsidR="00FB6EF2" w:rsidRPr="00FB6EF2">
      <w:footerReference w:type="even" r:id="rId43"/>
      <w:footerReference w:type="default" r:id="rId44"/>
      <w:pgSz w:w="12240" w:h="15840" w:code="1"/>
      <w:pgMar w:top="1440" w:right="1440" w:bottom="1440" w:left="1440" w:header="720" w:footer="720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53EE" w:rsidRDefault="00F553EE">
      <w:pPr>
        <w:spacing w:after="0" w:line="240" w:lineRule="auto"/>
      </w:pPr>
      <w:r>
        <w:separator/>
      </w:r>
    </w:p>
  </w:endnote>
  <w:endnote w:type="continuationSeparator" w:id="0">
    <w:p w:rsidR="00F553EE" w:rsidRDefault="00F553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GothicM">
    <w:charset w:val="80"/>
    <w:family w:val="modern"/>
    <w:pitch w:val="fixed"/>
    <w:sig w:usb0="80000281" w:usb1="28C76CF8" w:usb2="00000010" w:usb3="00000000" w:csb0="00020000" w:csb1="00000000"/>
  </w:font>
  <w:font w:name="HGSoeiPresenceEB">
    <w:altName w:val="MS Mincho"/>
    <w:charset w:val="80"/>
    <w:family w:val="roman"/>
    <w:pitch w:val="fixed"/>
    <w:sig w:usb0="00000000" w:usb1="28C76CF8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21E4" w:rsidRDefault="00E721E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E721E4" w:rsidRDefault="00F553EE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itle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E721E4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User Manual</w:t>
                              </w:r>
                            </w:sdtContent>
                          </w:sdt>
                          <w:r w:rsidR="00E721E4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</w:t>
                          </w:r>
                          <w:proofErr w:type="gramStart"/>
                          <w:r w:rsidR="00E721E4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e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11-2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E721E4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11/27/2015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Rectangle 22" o:spid="_x0000_s1087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" o:allowincell="f" filled="f" stroked="f">
              <v:textbox style="layout-flow:vertical;mso-layout-flow-alt:bottom-to-top" inset=",,8.64pt,10.8pt">
                <w:txbxContent>
                  <w:p w:rsidR="00E721E4" w:rsidRDefault="008B7D42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itle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E721E4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User Manual</w:t>
                        </w:r>
                      </w:sdtContent>
                    </w:sdt>
                    <w:r w:rsidR="00E721E4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</w:t>
                    </w:r>
                    <w:proofErr w:type="gramStart"/>
                    <w:r w:rsidR="00E721E4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e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5-11-27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E721E4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11/27/2015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52E6A7C" id="AutoShape 24" o:spid="_x0000_s1026" style="position:absolute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Oval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E721E4" w:rsidRDefault="00E721E4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FD6F5C" w:rsidRPr="00FD6F5C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32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 21" o:spid="_x0000_s1106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" o:allowincell="f" fillcolor="#d34817 [3204]" stroked="f">
              <v:textbox inset="0,0,0,0">
                <w:txbxContent>
                  <w:p w:rsidR="00E721E4" w:rsidRDefault="00E721E4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FD6F5C" w:rsidRPr="00FD6F5C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32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21E4" w:rsidRDefault="00E721E4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E721E4" w:rsidRDefault="00F553EE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itle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E721E4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User Manual</w:t>
                              </w:r>
                            </w:sdtContent>
                          </w:sdt>
                          <w:r w:rsidR="00E721E4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</w:t>
                          </w:r>
                          <w:proofErr w:type="gramStart"/>
                          <w:r w:rsidR="00E721E4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e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11-2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E721E4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11/27/2015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Rectangle 24" o:spid="_x0000_s1089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" o:allowincell="f" filled="f" stroked="f">
              <v:textbox style="layout-flow:vertical;mso-layout-flow-alt:bottom-to-top" inset=",,8.64pt,10.8pt">
                <w:txbxContent>
                  <w:p w:rsidR="00E721E4" w:rsidRDefault="008B7D42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itle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E721E4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User Manual</w:t>
                        </w:r>
                      </w:sdtContent>
                    </w:sdt>
                    <w:r w:rsidR="00E721E4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</w:t>
                    </w:r>
                    <w:proofErr w:type="gramStart"/>
                    <w:r w:rsidR="00E721E4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e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5-11-27T00:00:00Z"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E721E4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11/27/2015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6D8A5BF9" id="AutoShape 21" o:spid="_x0000_s1026" style="position:absolute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Oval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E721E4" w:rsidRDefault="00E721E4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Arabic  \* MERGEFORMAT </w:instrText>
                          </w:r>
                          <w:r>
                            <w:fldChar w:fldCharType="separate"/>
                          </w:r>
                          <w:r w:rsidR="00FD6F5C" w:rsidRPr="00FD6F5C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33</w:t>
                          </w:r>
                          <w:r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Oval 18" o:spid="_x0000_s1108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" o:allowincell="f" fillcolor="#d34817 [3204]" stroked="f">
              <v:textbox inset="0,0,0,0">
                <w:txbxContent>
                  <w:p w:rsidR="00E721E4" w:rsidRDefault="00E721E4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 xml:space="preserve"> PAGE  \* Arabic  \* MERGEFORMAT </w:instrText>
                    </w:r>
                    <w:r>
                      <w:fldChar w:fldCharType="separate"/>
                    </w:r>
                    <w:r w:rsidR="00FD6F5C" w:rsidRPr="00FD6F5C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33</w:t>
                    </w:r>
                    <w:r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E721E4" w:rsidRDefault="00E721E4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53EE" w:rsidRDefault="00F553EE">
      <w:pPr>
        <w:spacing w:after="0" w:line="240" w:lineRule="auto"/>
      </w:pPr>
      <w:r>
        <w:separator/>
      </w:r>
    </w:p>
  </w:footnote>
  <w:footnote w:type="continuationSeparator" w:id="0">
    <w:p w:rsidR="00F553EE" w:rsidRDefault="00F553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882.75pt;height:488.25pt;visibility:visible;mso-wrap-style:square" o:bullet="t">
        <v:imagedata r:id="rId1" o:title=""/>
      </v:shape>
    </w:pict>
  </w:numPicBullet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 w15:restartNumberingAfterBreak="0">
    <w:nsid w:val="372C5B51"/>
    <w:multiLevelType w:val="hybridMultilevel"/>
    <w:tmpl w:val="E6748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EF2"/>
    <w:rsid w:val="000255F6"/>
    <w:rsid w:val="00126EC5"/>
    <w:rsid w:val="001D3A94"/>
    <w:rsid w:val="001E662B"/>
    <w:rsid w:val="001F4607"/>
    <w:rsid w:val="002F3FC4"/>
    <w:rsid w:val="00302454"/>
    <w:rsid w:val="003A1D25"/>
    <w:rsid w:val="00414696"/>
    <w:rsid w:val="0049783F"/>
    <w:rsid w:val="004A5DE1"/>
    <w:rsid w:val="004E5F10"/>
    <w:rsid w:val="00560EC4"/>
    <w:rsid w:val="005B00BA"/>
    <w:rsid w:val="005F4FB5"/>
    <w:rsid w:val="006F71ED"/>
    <w:rsid w:val="007354EB"/>
    <w:rsid w:val="0081412B"/>
    <w:rsid w:val="00832B42"/>
    <w:rsid w:val="00854A91"/>
    <w:rsid w:val="008B7D42"/>
    <w:rsid w:val="0097387E"/>
    <w:rsid w:val="009B284B"/>
    <w:rsid w:val="009D2EB7"/>
    <w:rsid w:val="009F1524"/>
    <w:rsid w:val="00A56CDB"/>
    <w:rsid w:val="00BE4487"/>
    <w:rsid w:val="00C247F8"/>
    <w:rsid w:val="00C476E9"/>
    <w:rsid w:val="00C569A4"/>
    <w:rsid w:val="00C56AB1"/>
    <w:rsid w:val="00D0568B"/>
    <w:rsid w:val="00D20FF2"/>
    <w:rsid w:val="00DD604E"/>
    <w:rsid w:val="00E36BA0"/>
    <w:rsid w:val="00E373CF"/>
    <w:rsid w:val="00E721E4"/>
    <w:rsid w:val="00EA6AEF"/>
    <w:rsid w:val="00F551AC"/>
    <w:rsid w:val="00F553EE"/>
    <w:rsid w:val="00F66CF8"/>
    <w:rsid w:val="00FA33EE"/>
    <w:rsid w:val="00FB6EF2"/>
    <w:rsid w:val="00FD6F5C"/>
    <w:rsid w:val="00FE2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C51F00-81F7-44F2-9948-EC4ABBD32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00" w:after="40" w:line="240" w:lineRule="auto"/>
      <w:outlineLvl w:val="0"/>
    </w:pPr>
    <w:rPr>
      <w:rFonts w:asciiTheme="majorHAnsi" w:hAnsiTheme="majorHAnsi"/>
      <w:b/>
      <w:color w:val="9D3511" w:themeColor="accent1" w:themeShade="BF"/>
      <w:spacing w:val="2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40" w:after="40" w:line="240" w:lineRule="auto"/>
      <w:outlineLvl w:val="1"/>
    </w:pPr>
    <w:rPr>
      <w:rFonts w:asciiTheme="majorHAnsi" w:hAnsiTheme="majorHAnsi"/>
      <w:b/>
      <w:color w:val="9D3511" w:themeColor="accent1" w:themeShade="BF"/>
      <w:spacing w:val="20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40" w:line="240" w:lineRule="auto"/>
      <w:outlineLvl w:val="2"/>
    </w:pPr>
    <w:rPr>
      <w:rFonts w:asciiTheme="majorHAnsi" w:hAnsiTheme="majorHAnsi"/>
      <w:b/>
      <w:color w:val="D34817" w:themeColor="accent1"/>
      <w:spacing w:val="2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7B6A4D" w:themeColor="accent3" w:themeShade="BF"/>
      <w:spacing w:val="20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7B6A4D" w:themeColor="accent3" w:themeShade="BF"/>
      <w:spacing w:val="20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524733" w:themeColor="accent3" w:themeShade="80"/>
      <w:spacing w:val="10"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524733" w:themeColor="accent3" w:themeShade="80"/>
      <w:spacing w:val="10"/>
      <w:sz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D34817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D34817" w:themeColor="accent1"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 w:cs="Times New Roman"/>
      <w:b/>
      <w:color w:val="9D3511" w:themeColor="accent1" w:themeShade="BF"/>
      <w:spacing w:val="2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="Times New Roman"/>
      <w:b/>
      <w:color w:val="9D3511" w:themeColor="accent1" w:themeShade="BF"/>
      <w:spacing w:val="20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 w:cs="Times New Roman"/>
      <w:b/>
      <w:color w:val="D34817" w:themeColor="accent1"/>
      <w:spacing w:val="20"/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hAnsiTheme="majorHAnsi"/>
      <w:b/>
      <w:smallCaps/>
      <w:color w:val="D34817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hAnsiTheme="majorHAnsi" w:cs="Times New Roman"/>
      <w:b/>
      <w:smallCaps/>
      <w:color w:val="D34817" w:themeColor="accent1"/>
      <w:sz w:val="48"/>
      <w:szCs w:val="48"/>
    </w:rPr>
  </w:style>
  <w:style w:type="paragraph" w:styleId="Subtitle">
    <w:name w:val="Subtitle"/>
    <w:basedOn w:val="Normal"/>
    <w:link w:val="SubtitleChar"/>
    <w:uiPriority w:val="11"/>
    <w:qFormat/>
    <w:pPr>
      <w:spacing w:after="480" w:line="240" w:lineRule="auto"/>
      <w:jc w:val="center"/>
    </w:pPr>
    <w:rPr>
      <w:rFonts w:asciiTheme="majorHAnsi" w:hAnsiTheme="majorHAnsi" w:cstheme="minorHAnsi"/>
      <w:color w:val="000000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hAnsiTheme="majorHAnsi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Block Quote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  <w:lang w:eastAsia="ko-KR" w:bidi="hi-IN"/>
    </w:rPr>
  </w:style>
  <w:style w:type="character" w:styleId="BookTitle">
    <w:name w:val="Book Title"/>
    <w:basedOn w:val="DefaultParagraphFont"/>
    <w:uiPriority w:val="33"/>
    <w:qFormat/>
    <w:rPr>
      <w:rFonts w:asciiTheme="majorHAnsi" w:hAnsiTheme="majorHAnsi" w:cs="Times New Roman"/>
      <w:i/>
      <w:color w:val="855D5D" w:themeColor="accent6"/>
      <w:sz w:val="20"/>
      <w:szCs w:val="20"/>
    </w:rPr>
  </w:style>
  <w:style w:type="character" w:styleId="Emphasis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 w:cs="Times New Roman"/>
      <w:b/>
      <w:color w:val="7B6A4D" w:themeColor="accent3" w:themeShade="BF"/>
      <w:spacing w:val="2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hAnsiTheme="majorHAnsi" w:cs="Times New Roman"/>
      <w:color w:val="524733" w:themeColor="accent3" w:themeShade="80"/>
      <w:spacing w:val="10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hAnsiTheme="majorHAnsi" w:cs="Times New Roman"/>
      <w:i/>
      <w:color w:val="524733" w:themeColor="accent3" w:themeShade="80"/>
      <w:spacing w:val="10"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hAnsiTheme="majorHAnsi" w:cs="Times New Roman"/>
      <w:color w:val="D34817" w:themeColor="accent1"/>
      <w:spacing w:val="1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hAnsiTheme="majorHAnsi" w:cs="Times New Roman"/>
      <w:i/>
      <w:color w:val="D34817" w:themeColor="accent1"/>
      <w:spacing w:val="10"/>
      <w:szCs w:val="20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olor w:val="D34817" w:themeColor="accent1"/>
      <w:sz w:val="22"/>
      <w:szCs w:val="20"/>
      <w:u w:val="single"/>
    </w:rPr>
  </w:style>
  <w:style w:type="paragraph" w:styleId="ListBullet">
    <w:name w:val="List Bullet"/>
    <w:basedOn w:val="Normal"/>
    <w:uiPriority w:val="36"/>
    <w:unhideWhenUsed/>
    <w:qFormat/>
    <w:pPr>
      <w:numPr>
        <w:numId w:val="2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qFormat/>
    <w:pPr>
      <w:numPr>
        <w:numId w:val="4"/>
      </w:numPr>
      <w:spacing w:after="0"/>
    </w:pPr>
  </w:style>
  <w:style w:type="paragraph" w:styleId="ListBullet3">
    <w:name w:val="List Bullet 3"/>
    <w:basedOn w:val="Normal"/>
    <w:uiPriority w:val="36"/>
    <w:unhideWhenUsed/>
    <w:qFormat/>
    <w:pPr>
      <w:numPr>
        <w:numId w:val="6"/>
      </w:numPr>
      <w:spacing w:after="0"/>
    </w:pPr>
  </w:style>
  <w:style w:type="paragraph" w:styleId="ListBullet4">
    <w:name w:val="List Bullet 4"/>
    <w:basedOn w:val="Normal"/>
    <w:uiPriority w:val="36"/>
    <w:unhideWhenUsed/>
    <w:qFormat/>
    <w:pPr>
      <w:numPr>
        <w:numId w:val="8"/>
      </w:numPr>
      <w:spacing w:after="0"/>
    </w:pPr>
  </w:style>
  <w:style w:type="paragraph" w:styleId="ListBullet5">
    <w:name w:val="List Bullet 5"/>
    <w:basedOn w:val="Normal"/>
    <w:uiPriority w:val="36"/>
    <w:unhideWhenUsed/>
    <w:qFormat/>
    <w:pPr>
      <w:numPr>
        <w:numId w:val="10"/>
      </w:num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color w:val="808080" w:themeColor="background1" w:themeShade="80"/>
      <w:sz w:val="24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color w:val="808080" w:themeColor="background1" w:themeShade="80"/>
      <w:sz w:val="24"/>
      <w:szCs w:val="20"/>
    </w:rPr>
  </w:style>
  <w:style w:type="character" w:styleId="Strong">
    <w:name w:val="Strong"/>
    <w:uiPriority w:val="22"/>
    <w:qFormat/>
    <w:rPr>
      <w:rFonts w:asciiTheme="minorHAnsi" w:hAnsiTheme="minorHAnsi"/>
      <w:b/>
      <w:color w:val="9B2D1F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4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color w:val="737373" w:themeColor="text1" w:themeTint="8C"/>
      <w:sz w:val="22"/>
      <w:szCs w:val="20"/>
      <w:u w:val="single"/>
    </w:rPr>
  </w:style>
  <w:style w:type="table" w:styleId="TableGrid">
    <w:name w:val="Table Grid"/>
    <w:basedOn w:val="TableNormal"/>
    <w:uiPriority w:val="1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noProof/>
      <w:color w:val="9B2D1F" w:themeColor="accent2"/>
    </w:rPr>
  </w:style>
  <w:style w:type="paragraph" w:styleId="TOC2">
    <w:name w:val="toc 2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paragraph" w:styleId="ListParagraph">
    <w:name w:val="List Paragraph"/>
    <w:basedOn w:val="Normal"/>
    <w:uiPriority w:val="34"/>
    <w:qFormat/>
    <w:rsid w:val="00FB6E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9" Type="http://schemas.openxmlformats.org/officeDocument/2006/relationships/image" Target="media/image30.tmp"/><Relationship Id="rId21" Type="http://schemas.openxmlformats.org/officeDocument/2006/relationships/image" Target="media/image12.tmp"/><Relationship Id="rId34" Type="http://schemas.openxmlformats.org/officeDocument/2006/relationships/image" Target="media/image25.tmp"/><Relationship Id="rId42" Type="http://schemas.openxmlformats.org/officeDocument/2006/relationships/image" Target="media/image33.tmp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9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mp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40" Type="http://schemas.openxmlformats.org/officeDocument/2006/relationships/image" Target="media/image31.tmp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image" Target="media/image27.tmp"/><Relationship Id="rId10" Type="http://schemas.openxmlformats.org/officeDocument/2006/relationships/endnotes" Target="endnotes.xml"/><Relationship Id="rId19" Type="http://schemas.openxmlformats.org/officeDocument/2006/relationships/image" Target="media/image10.tmp"/><Relationship Id="rId31" Type="http://schemas.openxmlformats.org/officeDocument/2006/relationships/image" Target="media/image22.tmp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tmp"/><Relationship Id="rId22" Type="http://schemas.openxmlformats.org/officeDocument/2006/relationships/image" Target="media/image13.png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image" Target="media/image29.tmp"/><Relationship Id="rId46" Type="http://schemas.openxmlformats.org/officeDocument/2006/relationships/glossaryDocument" Target="glossary/document.xml"/><Relationship Id="rId20" Type="http://schemas.openxmlformats.org/officeDocument/2006/relationships/image" Target="media/image11.tmp"/><Relationship Id="rId41" Type="http://schemas.openxmlformats.org/officeDocument/2006/relationships/image" Target="media/image32.tm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alina\AppData\Roaming\Microsoft\Templates\Report%20(Equity%20them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CD59C33838B4FE586678F8CE39280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A2D4EA-098A-4DE0-B9F4-A51D23F7979F}"/>
      </w:docPartPr>
      <w:docPartBody>
        <w:p w:rsidR="000B48E1" w:rsidRDefault="00BF1E17">
          <w:pPr>
            <w:pStyle w:val="BCD59C33838B4FE586678F8CE39280B5"/>
          </w:pPr>
          <w:r>
            <w:t>[Type the document title]</w:t>
          </w:r>
        </w:p>
      </w:docPartBody>
    </w:docPart>
    <w:docPart>
      <w:docPartPr>
        <w:name w:val="63CD7E6AB26F49F9869B61EBF9795C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7C9D25-E93C-4C68-A434-C1371D17CCCA}"/>
      </w:docPartPr>
      <w:docPartBody>
        <w:p w:rsidR="000B48E1" w:rsidRDefault="00BF1E17">
          <w:pPr>
            <w:pStyle w:val="63CD7E6AB26F49F9869B61EBF9795C74"/>
          </w:pPr>
          <w:r>
            <w:t>[Type the document subtitle]</w:t>
          </w:r>
        </w:p>
      </w:docPartBody>
    </w:docPart>
    <w:docPart>
      <w:docPartPr>
        <w:name w:val="D305496736D342BC86BB3DF6C78820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E14EF8-A884-4535-97CC-2C280FB233D5}"/>
      </w:docPartPr>
      <w:docPartBody>
        <w:p w:rsidR="000B48E1" w:rsidRDefault="00BF1E17">
          <w:pPr>
            <w:pStyle w:val="D305496736D342BC86BB3DF6C7882088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</w:rPr>
            <w:t>[Type the document title]</w:t>
          </w:r>
        </w:p>
      </w:docPartBody>
    </w:docPart>
    <w:docPart>
      <w:docPartPr>
        <w:name w:val="07239F313ADE43569427EDCA10A17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2BBBE9-FED6-487D-83C9-0B3F928B5897}"/>
      </w:docPartPr>
      <w:docPartBody>
        <w:p w:rsidR="000B48E1" w:rsidRDefault="00BF1E17">
          <w:pPr>
            <w:pStyle w:val="07239F313ADE43569427EDCA10A17F83"/>
          </w:pPr>
          <w:r>
            <w:rPr>
              <w:sz w:val="36"/>
              <w:szCs w:val="36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GothicM">
    <w:charset w:val="80"/>
    <w:family w:val="modern"/>
    <w:pitch w:val="fixed"/>
    <w:sig w:usb0="80000281" w:usb1="28C76CF8" w:usb2="00000010" w:usb3="00000000" w:csb0="00020000" w:csb1="00000000"/>
  </w:font>
  <w:font w:name="HGSoeiPresenceEB">
    <w:altName w:val="MS Mincho"/>
    <w:charset w:val="80"/>
    <w:family w:val="roman"/>
    <w:pitch w:val="fixed"/>
    <w:sig w:usb0="00000000" w:usb1="28C76CF8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E17"/>
    <w:rsid w:val="000B48E1"/>
    <w:rsid w:val="00123E7C"/>
    <w:rsid w:val="00BD27F8"/>
    <w:rsid w:val="00BF1E17"/>
    <w:rsid w:val="00E761FF"/>
    <w:rsid w:val="00FB4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00" w:after="40" w:line="240" w:lineRule="auto"/>
      <w:outlineLvl w:val="0"/>
    </w:pPr>
    <w:rPr>
      <w:rFonts w:asciiTheme="majorHAnsi" w:eastAsiaTheme="minorHAnsi" w:hAnsiTheme="majorHAnsi" w:cs="Times New Roman"/>
      <w:b/>
      <w:color w:val="2E74B5" w:themeColor="accent1" w:themeShade="BF"/>
      <w:spacing w:val="20"/>
      <w:sz w:val="28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40" w:after="40" w:line="240" w:lineRule="auto"/>
      <w:outlineLvl w:val="1"/>
    </w:pPr>
    <w:rPr>
      <w:rFonts w:asciiTheme="majorHAnsi" w:eastAsiaTheme="minorHAnsi" w:hAnsiTheme="majorHAnsi" w:cs="Times New Roman"/>
      <w:b/>
      <w:color w:val="2E74B5" w:themeColor="accent1" w:themeShade="BF"/>
      <w:spacing w:val="20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40" w:line="240" w:lineRule="auto"/>
      <w:outlineLvl w:val="2"/>
    </w:pPr>
    <w:rPr>
      <w:rFonts w:asciiTheme="majorHAnsi" w:eastAsiaTheme="minorHAnsi" w:hAnsiTheme="majorHAnsi" w:cs="Times New Roman"/>
      <w:b/>
      <w:color w:val="5B9BD5" w:themeColor="accent1"/>
      <w:spacing w:val="2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CD59C33838B4FE586678F8CE39280B5">
    <w:name w:val="BCD59C33838B4FE586678F8CE39280B5"/>
  </w:style>
  <w:style w:type="paragraph" w:customStyle="1" w:styleId="63CD7E6AB26F49F9869B61EBF9795C74">
    <w:name w:val="63CD7E6AB26F49F9869B61EBF9795C74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inorHAnsi" w:hAnsiTheme="majorHAnsi" w:cs="Times New Roman"/>
      <w:b/>
      <w:color w:val="2E74B5" w:themeColor="accent1" w:themeShade="BF"/>
      <w:spacing w:val="20"/>
      <w:sz w:val="28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inorHAnsi" w:hAnsiTheme="majorHAnsi" w:cs="Times New Roman"/>
      <w:b/>
      <w:color w:val="2E74B5" w:themeColor="accent1" w:themeShade="BF"/>
      <w:spacing w:val="20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inorHAnsi" w:hAnsiTheme="majorHAnsi" w:cs="Times New Roman"/>
      <w:b/>
      <w:color w:val="5B9BD5" w:themeColor="accent1"/>
      <w:spacing w:val="2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D305496736D342BC86BB3DF6C7882088">
    <w:name w:val="D305496736D342BC86BB3DF6C7882088"/>
  </w:style>
  <w:style w:type="paragraph" w:customStyle="1" w:styleId="07239F313ADE43569427EDCA10A17F83">
    <w:name w:val="07239F313ADE43569427EDCA10A17F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4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2015-11-27T00:00:00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9C4EA158-6381-4403-B672-7654AF6C66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6E21C52-0313-46F1-93AC-4FAA0C034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(Equity theme)</Template>
  <TotalTime>1523</TotalTime>
  <Pages>36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BIOCORE LAB UTEM</Company>
  <LinksUpToDate>false</LinksUpToDate>
  <CharactersWithSpaces>4115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Clinical Support System</dc:subject>
  <dc:creator>Amalina</dc:creator>
  <cp:keywords/>
  <dc:description/>
  <cp:lastModifiedBy>nur amalina ahmad</cp:lastModifiedBy>
  <cp:revision>18</cp:revision>
  <dcterms:created xsi:type="dcterms:W3CDTF">2015-11-27T05:39:00Z</dcterms:created>
  <dcterms:modified xsi:type="dcterms:W3CDTF">2015-12-02T17:16:00Z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