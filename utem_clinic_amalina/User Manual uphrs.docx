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EB7" w:rsidRDefault="00AB5212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D20F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AutoShape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56F5E1D9" id="AutoShape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D20F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ctangle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24"/>
                                </w:tblGrid>
                                <w:tr w:rsidR="00F36756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F36756" w:rsidRDefault="00F36756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F36756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F36756" w:rsidRDefault="00AB5212" w:rsidP="00FB6EF2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D305496736D342BC86BB3DF6C7882088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36756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User Manual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F36756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F36756" w:rsidRDefault="00F36756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F36756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F36756" w:rsidRDefault="00AB5212" w:rsidP="002873AF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07239F313ADE43569427EDCA10A17F83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873AF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Ubiquitous Personalized Health Record System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36756" w:rsidRDefault="00F36756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24"/>
                          </w:tblGrid>
                          <w:tr w:rsidR="00F36756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F36756" w:rsidRDefault="00F36756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F36756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F36756" w:rsidRDefault="00AB5212" w:rsidP="00FB6EF2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D305496736D342BC86BB3DF6C7882088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36756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F36756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F36756" w:rsidRDefault="00F36756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F36756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F36756" w:rsidRDefault="00AB5212" w:rsidP="002873AF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07239F313ADE43569427EDCA10A17F8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873AF">
                                      <w:rPr>
                                        <w:sz w:val="36"/>
                                        <w:szCs w:val="36"/>
                                      </w:rPr>
                                      <w:t>Ubiquitous Personalized Health Record System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36756" w:rsidRDefault="00F3675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20F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7498080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Rectangle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F36756" w:rsidRDefault="00AB5212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36756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BIOCORE LAB UTEM</w:t>
                                    </w:r>
                                  </w:sdtContent>
                                </w:sdt>
                              </w:p>
                              <w:p w:rsidR="00F36756" w:rsidRDefault="00F36756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F36756" w:rsidRDefault="00AB5212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12-10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4B5C50">
                                      <w:t>December 10, 2015</w:t>
                                    </w:r>
                                  </w:sdtContent>
                                </w:sdt>
                              </w:p>
                              <w:p w:rsidR="00F36756" w:rsidRDefault="00F36756">
                                <w:pPr>
                                  <w:pStyle w:val="NoSpacing"/>
                                  <w:spacing w:line="276" w:lineRule="auto"/>
                                  <w:jc w:val="center"/>
                                </w:pPr>
                                <w:r>
                                  <w:t xml:space="preserve">Authored by: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t>Amalina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8" o:spid="_x0000_s1027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" o:allowincell="f" filled="f" stroked="f" strokeweight=".25pt">
                    <v:textbox style="mso-fit-shape-to-text:t" inset=",18pt,,18pt">
                      <w:txbxContent>
                        <w:p w:rsidR="00F36756" w:rsidRDefault="00AB5212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36756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BIOCORE LAB UTEM</w:t>
                              </w:r>
                            </w:sdtContent>
                          </w:sdt>
                        </w:p>
                        <w:p w:rsidR="00F36756" w:rsidRDefault="00F36756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F36756" w:rsidRDefault="00AB5212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2-10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B5C50">
                                <w:t>December 10, 2015</w:t>
                              </w:r>
                            </w:sdtContent>
                          </w:sdt>
                        </w:p>
                        <w:p w:rsidR="00F36756" w:rsidRDefault="00F36756">
                          <w:pPr>
                            <w:pStyle w:val="NoSpacing"/>
                            <w:spacing w:line="276" w:lineRule="auto"/>
                            <w:jc w:val="center"/>
                          </w:pPr>
                          <w:r>
                            <w:t xml:space="preserve">Authored by: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t>Amalina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D20FF2">
            <w:br w:type="page"/>
          </w:r>
        </w:sdtContent>
      </w:sdt>
    </w:p>
    <w:p w:rsidR="009D2EB7" w:rsidRDefault="00AB5212">
      <w:pPr>
        <w:pStyle w:val="Title"/>
        <w:rPr>
          <w:smallCaps w:val="0"/>
        </w:rPr>
      </w:pPr>
      <w:sdt>
        <w:sdtPr>
          <w:rPr>
            <w:smallCaps w:val="0"/>
          </w:rPr>
          <w:alias w:val="Title"/>
          <w:tag w:val="Title"/>
          <w:id w:val="11808329"/>
          <w:placeholder>
            <w:docPart w:val="BCD59C33838B4FE586678F8CE39280B5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FB6EF2">
            <w:rPr>
              <w:smallCaps w:val="0"/>
            </w:rPr>
            <w:t>User Manual</w:t>
          </w:r>
        </w:sdtContent>
      </w:sdt>
    </w:p>
    <w:p w:rsidR="009D2EB7" w:rsidRDefault="00AB5212">
      <w:pPr>
        <w:pStyle w:val="Subtitle"/>
      </w:pPr>
      <w:sdt>
        <w:sdtPr>
          <w:alias w:val="Subtitle"/>
          <w:tag w:val="Subtitle"/>
          <w:id w:val="11808339"/>
          <w:placeholder>
            <w:docPart w:val="63CD7E6AB26F49F9869B61EBF9795C74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2873AF">
            <w:t>Ubiquitous Personalized Health Record System</w:t>
          </w:r>
        </w:sdtContent>
      </w:sdt>
    </w:p>
    <w:sdt>
      <w:sdtPr>
        <w:rPr>
          <w:rFonts w:asciiTheme="minorHAnsi" w:eastAsiaTheme="minorHAnsi" w:hAnsiTheme="minorHAnsi" w:cs="Times New Roman"/>
          <w:color w:val="000000" w:themeColor="text1"/>
          <w:sz w:val="22"/>
          <w:szCs w:val="20"/>
        </w:rPr>
        <w:id w:val="2561905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A2D50" w:rsidRDefault="003A2D50">
          <w:pPr>
            <w:pStyle w:val="TOCHeading"/>
          </w:pPr>
          <w:r>
            <w:t>Table of Contents</w:t>
          </w:r>
        </w:p>
        <w:p w:rsidR="00C71EAB" w:rsidRDefault="003A2D5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508415" w:history="1">
            <w:r w:rsidR="00C71EAB" w:rsidRPr="00A71753">
              <w:rPr>
                <w:rStyle w:val="Hyperlink"/>
              </w:rPr>
              <w:t>Home</w:t>
            </w:r>
            <w:r w:rsidR="00C71EAB">
              <w:rPr>
                <w:webHidden/>
              </w:rPr>
              <w:tab/>
            </w:r>
            <w:r w:rsidR="00C71EAB">
              <w:rPr>
                <w:webHidden/>
              </w:rPr>
              <w:fldChar w:fldCharType="begin"/>
            </w:r>
            <w:r w:rsidR="00C71EAB">
              <w:rPr>
                <w:webHidden/>
              </w:rPr>
              <w:instrText xml:space="preserve"> PAGEREF _Toc437508415 \h </w:instrText>
            </w:r>
            <w:r w:rsidR="00C71EAB">
              <w:rPr>
                <w:webHidden/>
              </w:rPr>
            </w:r>
            <w:r w:rsidR="00C71EAB">
              <w:rPr>
                <w:webHidden/>
              </w:rPr>
              <w:fldChar w:fldCharType="separate"/>
            </w:r>
            <w:r w:rsidR="00C71EAB">
              <w:rPr>
                <w:webHidden/>
              </w:rPr>
              <w:t>3</w:t>
            </w:r>
            <w:r w:rsidR="00C71EAB">
              <w:rPr>
                <w:webHidden/>
              </w:rPr>
              <w:fldChar w:fldCharType="end"/>
            </w:r>
          </w:hyperlink>
        </w:p>
        <w:p w:rsidR="00C71EAB" w:rsidRDefault="00C71EAB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7508416" w:history="1">
            <w:r w:rsidRPr="00A71753">
              <w:rPr>
                <w:rStyle w:val="Hyperlink"/>
              </w:rPr>
              <w:t>Product (CSS)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_Toc437508416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C71EAB" w:rsidRDefault="00C71EAB">
          <w:pPr>
            <w:pStyle w:val="TOC2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7508417" w:history="1">
            <w:r w:rsidRPr="00A71753">
              <w:rPr>
                <w:rStyle w:val="Hyperlink"/>
              </w:rPr>
              <w:t>Save Patient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_Toc437508417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C71EAB" w:rsidRDefault="00C71EAB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7508418" w:history="1">
            <w:r w:rsidRPr="00A71753">
              <w:rPr>
                <w:rStyle w:val="Hyperlink"/>
              </w:rPr>
              <w:t>Product (M-PHR)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_Toc437508418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C71EAB" w:rsidRDefault="00C71EAB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7508419" w:history="1">
            <w:r w:rsidRPr="00A71753">
              <w:rPr>
                <w:rStyle w:val="Hyperlink"/>
              </w:rPr>
              <w:t>Product (E-PHR)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_Toc437508419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3A2D50" w:rsidRDefault="003A2D50">
          <w:r>
            <w:rPr>
              <w:b/>
              <w:bCs/>
              <w:noProof/>
            </w:rPr>
            <w:fldChar w:fldCharType="end"/>
          </w:r>
        </w:p>
      </w:sdtContent>
    </w:sdt>
    <w:p w:rsidR="003A2D50" w:rsidRDefault="003A2D50">
      <w:pPr>
        <w:spacing w:after="200"/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3A2D50" w:rsidRDefault="003A2D50" w:rsidP="003A2D50">
      <w:pPr>
        <w:pStyle w:val="TOCHeading"/>
      </w:pPr>
      <w:r>
        <w:lastRenderedPageBreak/>
        <w:t>Table of Figure</w:t>
      </w:r>
    </w:p>
    <w:p w:rsidR="009D4E82" w:rsidRPr="009D4E82" w:rsidRDefault="009D4E82" w:rsidP="009D4E82"/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37508399" w:history="1">
        <w:r w:rsidRPr="00B8409B">
          <w:rPr>
            <w:rStyle w:val="Hyperlink"/>
            <w:noProof/>
          </w:rPr>
          <w:t>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0" w:history="1">
        <w:r w:rsidRPr="00B8409B">
          <w:rPr>
            <w:rStyle w:val="Hyperlink"/>
            <w:noProof/>
          </w:rPr>
          <w:t>Figure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1" w:history="1">
        <w:r w:rsidRPr="00B8409B">
          <w:rPr>
            <w:rStyle w:val="Hyperlink"/>
            <w:noProof/>
          </w:rPr>
          <w:t>Figure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2" w:history="1">
        <w:r w:rsidRPr="00B8409B">
          <w:rPr>
            <w:rStyle w:val="Hyperlink"/>
            <w:noProof/>
          </w:rPr>
          <w:t>Figure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3" w:history="1">
        <w:r w:rsidRPr="00B8409B">
          <w:rPr>
            <w:rStyle w:val="Hyperlink"/>
            <w:noProof/>
          </w:rPr>
          <w:t>Figure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4" w:history="1">
        <w:r w:rsidRPr="00B8409B">
          <w:rPr>
            <w:rStyle w:val="Hyperlink"/>
            <w:noProof/>
          </w:rPr>
          <w:t>Figure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5" w:history="1">
        <w:r w:rsidRPr="00B8409B">
          <w:rPr>
            <w:rStyle w:val="Hyperlink"/>
            <w:noProof/>
          </w:rPr>
          <w:t>Figure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6" w:history="1">
        <w:r w:rsidRPr="00B8409B">
          <w:rPr>
            <w:rStyle w:val="Hyperlink"/>
            <w:noProof/>
          </w:rPr>
          <w:t>Figure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7" w:history="1">
        <w:r w:rsidRPr="00B8409B">
          <w:rPr>
            <w:rStyle w:val="Hyperlink"/>
            <w:noProof/>
          </w:rPr>
          <w:t>Figure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8" w:history="1">
        <w:r w:rsidRPr="00B8409B">
          <w:rPr>
            <w:rStyle w:val="Hyperlink"/>
            <w:noProof/>
          </w:rPr>
          <w:t>Figure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09" w:history="1">
        <w:r w:rsidRPr="00B8409B">
          <w:rPr>
            <w:rStyle w:val="Hyperlink"/>
            <w:noProof/>
          </w:rPr>
          <w:t>Figure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10" w:history="1">
        <w:r w:rsidRPr="00B8409B">
          <w:rPr>
            <w:rStyle w:val="Hyperlink"/>
            <w:noProof/>
          </w:rPr>
          <w:t>Figure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11" w:history="1">
        <w:r w:rsidRPr="00B8409B">
          <w:rPr>
            <w:rStyle w:val="Hyperlink"/>
            <w:noProof/>
          </w:rPr>
          <w:t>Figure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12" w:history="1">
        <w:r w:rsidRPr="00B8409B">
          <w:rPr>
            <w:rStyle w:val="Hyperlink"/>
            <w:noProof/>
          </w:rPr>
          <w:t>Figure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13" w:history="1">
        <w:r w:rsidRPr="00B8409B">
          <w:rPr>
            <w:rStyle w:val="Hyperlink"/>
            <w:noProof/>
          </w:rPr>
          <w:t>Figure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71EAB" w:rsidRDefault="00C71EAB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7508414" w:history="1">
        <w:r w:rsidRPr="00B8409B">
          <w:rPr>
            <w:rStyle w:val="Hyperlink"/>
            <w:noProof/>
          </w:rPr>
          <w:t>Figure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_Toc437508414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265BD" w:rsidRDefault="00C71EAB" w:rsidP="005C7565">
      <w:pPr>
        <w:spacing w:after="200"/>
      </w:pPr>
      <w:r>
        <w:fldChar w:fldCharType="end"/>
      </w:r>
    </w:p>
    <w:p w:rsidR="009D4E82" w:rsidRDefault="009D4E82">
      <w:pPr>
        <w:spacing w:after="200"/>
        <w:rPr>
          <w:rFonts w:asciiTheme="majorHAnsi" w:hAnsiTheme="majorHAnsi"/>
          <w:b/>
          <w:color w:val="9D3511" w:themeColor="accent1" w:themeShade="BF"/>
          <w:spacing w:val="20"/>
          <w:sz w:val="28"/>
          <w:szCs w:val="32"/>
        </w:rPr>
      </w:pPr>
      <w:r>
        <w:br w:type="page"/>
      </w:r>
    </w:p>
    <w:p w:rsidR="005B00BA" w:rsidRDefault="00B76CDF" w:rsidP="007265BD">
      <w:pPr>
        <w:pStyle w:val="Heading1"/>
      </w:pPr>
      <w:bookmarkStart w:id="1" w:name="_Toc437508415"/>
      <w:r>
        <w:lastRenderedPageBreak/>
        <w:t>Home</w:t>
      </w:r>
      <w:bookmarkEnd w:id="1"/>
    </w:p>
    <w:p w:rsidR="00E72C15" w:rsidRPr="00E72C15" w:rsidRDefault="00E72C15" w:rsidP="00E72C15"/>
    <w:p w:rsidR="00E260C1" w:rsidRDefault="00B76CDF" w:rsidP="00E260C1">
      <w:pPr>
        <w:keepNext/>
        <w:jc w:val="center"/>
      </w:pPr>
      <w:r>
        <w:rPr>
          <w:noProof/>
        </w:rPr>
        <w:drawing>
          <wp:inline distT="0" distB="0" distL="0" distR="0" wp14:anchorId="7BF309FE" wp14:editId="35D35FBE">
            <wp:extent cx="5943600" cy="3178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DF" w:rsidRDefault="00E260C1" w:rsidP="00E260C1">
      <w:pPr>
        <w:pStyle w:val="Caption"/>
        <w:tabs>
          <w:tab w:val="left" w:pos="1052"/>
        </w:tabs>
        <w:jc w:val="center"/>
      </w:pPr>
      <w:bookmarkStart w:id="2" w:name="_Toc437442771"/>
      <w:bookmarkStart w:id="3" w:name="_Toc437508399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1</w:t>
      </w:r>
      <w:bookmarkEnd w:id="2"/>
      <w:bookmarkEnd w:id="3"/>
      <w:r w:rsidR="00AB5212">
        <w:rPr>
          <w:noProof/>
        </w:rPr>
        <w:fldChar w:fldCharType="end"/>
      </w:r>
    </w:p>
    <w:p w:rsidR="00E72C15" w:rsidRDefault="00E72C15" w:rsidP="00B76CDF"/>
    <w:p w:rsidR="00B76CDF" w:rsidRDefault="00E72C15" w:rsidP="00B76CDF">
      <w:r w:rsidRPr="00E72C15">
        <w:rPr>
          <w:b/>
        </w:rPr>
        <w:t>Step 1:</w:t>
      </w:r>
      <w:r>
        <w:t xml:space="preserve"> Go to browser. Enter to webpage by using link </w:t>
      </w:r>
      <w:hyperlink r:id="rId12" w:history="1">
        <w:r w:rsidRPr="00184341">
          <w:rPr>
            <w:rStyle w:val="Hyperlink"/>
          </w:rPr>
          <w:t>http://biocore-stag.utem.edu.my/</w:t>
        </w:r>
      </w:hyperlink>
    </w:p>
    <w:p w:rsidR="00E72C15" w:rsidRDefault="00E72C15" w:rsidP="00B76CDF">
      <w:r w:rsidRPr="00E72C15">
        <w:rPr>
          <w:b/>
        </w:rPr>
        <w:t>Step 2:</w:t>
      </w:r>
      <w:r>
        <w:t xml:space="preserve"> Home Page will be displayed.</w:t>
      </w:r>
    </w:p>
    <w:p w:rsidR="00E72C15" w:rsidRDefault="00E72C15" w:rsidP="00B76CDF">
      <w:r w:rsidRPr="00E72C15">
        <w:rPr>
          <w:b/>
        </w:rPr>
        <w:t>Step 3:</w:t>
      </w:r>
      <w:r>
        <w:t xml:space="preserve"> Move the cursor to menu panel “PRODUCT” to view the details.</w:t>
      </w:r>
    </w:p>
    <w:p w:rsidR="00E72C15" w:rsidRDefault="00E72C15">
      <w:pPr>
        <w:spacing w:after="200"/>
        <w:rPr>
          <w:rFonts w:asciiTheme="majorHAnsi" w:hAnsiTheme="majorHAnsi"/>
          <w:b/>
          <w:color w:val="9D3511" w:themeColor="accent1" w:themeShade="BF"/>
          <w:spacing w:val="20"/>
          <w:sz w:val="28"/>
          <w:szCs w:val="32"/>
        </w:rPr>
      </w:pPr>
      <w:r>
        <w:br w:type="page"/>
      </w:r>
    </w:p>
    <w:p w:rsidR="00B76CDF" w:rsidRDefault="00B76CDF" w:rsidP="00B76CDF">
      <w:pPr>
        <w:pStyle w:val="Heading1"/>
      </w:pPr>
      <w:bookmarkStart w:id="4" w:name="_Toc437508416"/>
      <w:r>
        <w:lastRenderedPageBreak/>
        <w:t>Product</w:t>
      </w:r>
      <w:r w:rsidR="007048AA">
        <w:t xml:space="preserve"> (CSS)</w:t>
      </w:r>
      <w:bookmarkEnd w:id="4"/>
    </w:p>
    <w:p w:rsidR="00E72C15" w:rsidRPr="00E72C15" w:rsidRDefault="00E72C15" w:rsidP="00E72C15"/>
    <w:p w:rsidR="00E260C1" w:rsidRDefault="00E72C15" w:rsidP="00E260C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7FE7F5" wp14:editId="0BF2AC40">
                <wp:simplePos x="0" y="0"/>
                <wp:positionH relativeFrom="column">
                  <wp:posOffset>579755</wp:posOffset>
                </wp:positionH>
                <wp:positionV relativeFrom="paragraph">
                  <wp:posOffset>2124759</wp:posOffset>
                </wp:positionV>
                <wp:extent cx="246184" cy="254977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54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C15" w:rsidRPr="00E72C15" w:rsidRDefault="00E72C1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E72C15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7FE7F5" id="_x0000_t202" coordsize="21600,21600" o:spt="202" path="m,l,21600r21600,l21600,xe">
                <v:stroke joinstyle="miter"/>
                <v:path gradientshapeok="t" o:connecttype="rect"/>
              </v:shapetype>
              <v:shape id="Text Box 67" o:spid="_x0000_s1028" type="#_x0000_t202" style="position:absolute;left:0;text-align:left;margin-left:45.65pt;margin-top:167.3pt;width:19.4pt;height:2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" filled="f" stroked="f" strokeweight=".5pt">
                <v:textbox>
                  <w:txbxContent>
                    <w:p w:rsidR="00E72C15" w:rsidRPr="00E72C15" w:rsidRDefault="00E72C15">
                      <w:pPr>
                        <w:rPr>
                          <w:b/>
                          <w:color w:val="FF0000"/>
                        </w:rPr>
                      </w:pPr>
                      <w:r w:rsidRPr="00E72C15"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C6CBAB" wp14:editId="208056B5">
                <wp:simplePos x="0" y="0"/>
                <wp:positionH relativeFrom="column">
                  <wp:posOffset>782515</wp:posOffset>
                </wp:positionH>
                <wp:positionV relativeFrom="paragraph">
                  <wp:posOffset>2318678</wp:posOffset>
                </wp:positionV>
                <wp:extent cx="316523" cy="228600"/>
                <wp:effectExtent l="19050" t="19050" r="64770" b="381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6523" cy="228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A5D5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6" o:spid="_x0000_s1026" type="#_x0000_t32" style="position:absolute;margin-left:61.6pt;margin-top:182.55pt;width:24.9pt;height:18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" strokecolor="red" strokeweight="2.25pt">
                <v:stroke start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B33B2" wp14:editId="554B1A9D">
                <wp:simplePos x="0" y="0"/>
                <wp:positionH relativeFrom="column">
                  <wp:posOffset>1107831</wp:posOffset>
                </wp:positionH>
                <wp:positionV relativeFrom="paragraph">
                  <wp:posOffset>2564863</wp:posOffset>
                </wp:positionV>
                <wp:extent cx="580292" cy="114300"/>
                <wp:effectExtent l="19050" t="19050" r="1079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92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2D5A2" id="Rectangle 65" o:spid="_x0000_s1026" style="position:absolute;margin-left:87.25pt;margin-top:201.95pt;width:45.7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" filled="f" strokecolor="red" strokeweight="2.25pt"/>
            </w:pict>
          </mc:Fallback>
        </mc:AlternateContent>
      </w:r>
      <w:r w:rsidR="00B76CDF">
        <w:rPr>
          <w:noProof/>
        </w:rPr>
        <w:drawing>
          <wp:inline distT="0" distB="0" distL="0" distR="0" wp14:anchorId="3D48E90E" wp14:editId="312186C5">
            <wp:extent cx="5943600" cy="2973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DF" w:rsidRPr="00B76CDF" w:rsidRDefault="00E260C1" w:rsidP="00E260C1">
      <w:pPr>
        <w:pStyle w:val="Caption"/>
        <w:jc w:val="center"/>
      </w:pPr>
      <w:bookmarkStart w:id="5" w:name="_Toc437442772"/>
      <w:bookmarkStart w:id="6" w:name="_Toc437508400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2</w:t>
      </w:r>
      <w:bookmarkEnd w:id="5"/>
      <w:bookmarkEnd w:id="6"/>
      <w:r w:rsidR="00AB5212">
        <w:rPr>
          <w:noProof/>
        </w:rPr>
        <w:fldChar w:fldCharType="end"/>
      </w:r>
    </w:p>
    <w:p w:rsidR="005C7565" w:rsidRDefault="005C7565" w:rsidP="005C7565"/>
    <w:p w:rsidR="007048AA" w:rsidRDefault="00E72C15" w:rsidP="00E72C15">
      <w:r w:rsidRPr="00E72C15">
        <w:rPr>
          <w:b/>
        </w:rPr>
        <w:t>Step 1:</w:t>
      </w:r>
      <w:r>
        <w:t xml:space="preserve"> To download the Desktop</w:t>
      </w:r>
      <w:r w:rsidR="00E77E51">
        <w:t xml:space="preserve"> Apps Software Click link below </w:t>
      </w:r>
      <w:r>
        <w:t>CSS description</w:t>
      </w:r>
    </w:p>
    <w:p w:rsidR="00E260C1" w:rsidRDefault="007048AA" w:rsidP="00E260C1">
      <w:pPr>
        <w:keepNext/>
        <w:jc w:val="center"/>
      </w:pPr>
      <w:r>
        <w:rPr>
          <w:noProof/>
        </w:rPr>
        <w:drawing>
          <wp:inline distT="0" distB="0" distL="0" distR="0" wp14:anchorId="4AC79E56" wp14:editId="67122BB2">
            <wp:extent cx="5487166" cy="1857634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94C87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5" w:rsidRDefault="00E260C1" w:rsidP="00E260C1">
      <w:pPr>
        <w:pStyle w:val="Caption"/>
        <w:jc w:val="center"/>
      </w:pPr>
      <w:bookmarkStart w:id="7" w:name="_Toc437442773"/>
      <w:bookmarkStart w:id="8" w:name="_Toc437508401"/>
      <w:r>
        <w:t xml:space="preserve">Figure </w:t>
      </w:r>
      <w:r w:rsidR="00AB5212">
        <w:fldChar w:fldCharType="begin"/>
      </w:r>
      <w:r w:rsidR="00AB5212">
        <w:instrText xml:space="preserve"> SEQ</w:instrText>
      </w:r>
      <w:r w:rsidR="00AB5212">
        <w:instrText xml:space="preserve"> Figure \* ARABIC </w:instrText>
      </w:r>
      <w:r w:rsidR="00AB5212">
        <w:fldChar w:fldCharType="separate"/>
      </w:r>
      <w:r w:rsidR="000608F3">
        <w:rPr>
          <w:noProof/>
        </w:rPr>
        <w:t>3</w:t>
      </w:r>
      <w:bookmarkEnd w:id="7"/>
      <w:bookmarkEnd w:id="8"/>
      <w:r w:rsidR="00AB5212">
        <w:rPr>
          <w:noProof/>
        </w:rPr>
        <w:fldChar w:fldCharType="end"/>
      </w:r>
    </w:p>
    <w:p w:rsidR="007048AA" w:rsidRDefault="00E72C15" w:rsidP="00E72C15">
      <w:r w:rsidRPr="00E72C15">
        <w:rPr>
          <w:b/>
        </w:rPr>
        <w:t>Step 2:</w:t>
      </w:r>
      <w:r>
        <w:t xml:space="preserve"> Download and save path to your drive.</w:t>
      </w:r>
    </w:p>
    <w:p w:rsidR="00E72C15" w:rsidRDefault="00E72C15" w:rsidP="00E72C15">
      <w:r w:rsidRPr="00E72C15">
        <w:rPr>
          <w:b/>
        </w:rPr>
        <w:t>Step 3:</w:t>
      </w:r>
      <w:r>
        <w:t xml:space="preserve"> </w:t>
      </w:r>
      <w:r w:rsidR="007048AA">
        <w:t>Extract the file.</w:t>
      </w:r>
    </w:p>
    <w:p w:rsidR="007048AA" w:rsidRDefault="007048AA" w:rsidP="007048AA">
      <w:r w:rsidRPr="00E72C15">
        <w:rPr>
          <w:b/>
        </w:rPr>
        <w:t xml:space="preserve">Step </w:t>
      </w:r>
      <w:r>
        <w:rPr>
          <w:b/>
        </w:rPr>
        <w:t>4</w:t>
      </w:r>
      <w:r w:rsidRPr="00E72C15">
        <w:rPr>
          <w:b/>
        </w:rPr>
        <w:t>:</w:t>
      </w:r>
      <w:r>
        <w:t xml:space="preserve"> Open file Location. Example: </w:t>
      </w:r>
      <w:r w:rsidRPr="007048AA">
        <w:t>C:\Users\Amalina\Downloads\Compressed\CSS\CSS</w:t>
      </w:r>
    </w:p>
    <w:p w:rsidR="00E260C1" w:rsidRDefault="007048AA" w:rsidP="00E260C1">
      <w:pPr>
        <w:keepNext/>
        <w:jc w:val="center"/>
      </w:pPr>
      <w:r w:rsidRPr="007048A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A87AD2" wp14:editId="3C7CAADF">
                <wp:simplePos x="0" y="0"/>
                <wp:positionH relativeFrom="column">
                  <wp:posOffset>3648807</wp:posOffset>
                </wp:positionH>
                <wp:positionV relativeFrom="paragraph">
                  <wp:posOffset>589084</wp:posOffset>
                </wp:positionV>
                <wp:extent cx="246184" cy="254977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54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AA" w:rsidRPr="00E72C15" w:rsidRDefault="007048AA" w:rsidP="007048A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87AD2" id="Text Box 71" o:spid="_x0000_s1029" type="#_x0000_t202" style="position:absolute;left:0;text-align:left;margin-left:287.3pt;margin-top:46.4pt;width:19.4pt;height:20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" filled="f" stroked="f" strokeweight=".5pt">
                <v:textbox>
                  <w:txbxContent>
                    <w:p w:rsidR="007048AA" w:rsidRPr="00E72C15" w:rsidRDefault="007048AA" w:rsidP="007048AA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7048A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B40C06" wp14:editId="373E01F2">
                <wp:simplePos x="0" y="0"/>
                <wp:positionH relativeFrom="margin">
                  <wp:posOffset>3103391</wp:posOffset>
                </wp:positionH>
                <wp:positionV relativeFrom="paragraph">
                  <wp:posOffset>712177</wp:posOffset>
                </wp:positionV>
                <wp:extent cx="571793" cy="272561"/>
                <wp:effectExtent l="38100" t="19050" r="19050" b="5143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793" cy="27256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45EF2" id="Straight Arrow Connector 70" o:spid="_x0000_s1026" type="#_x0000_t32" style="position:absolute;margin-left:244.35pt;margin-top:56.1pt;width:45pt;height:21.4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" strokecolor="red" strokeweight="2.25pt">
                <v:stroke startarrow="block"/>
                <w10:wrap anchorx="margin"/>
              </v:shape>
            </w:pict>
          </mc:Fallback>
        </mc:AlternateContent>
      </w:r>
      <w:r w:rsidRPr="007048A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DD6A7E" wp14:editId="294B4BDA">
                <wp:simplePos x="0" y="0"/>
                <wp:positionH relativeFrom="column">
                  <wp:posOffset>747346</wp:posOffset>
                </wp:positionH>
                <wp:positionV relativeFrom="paragraph">
                  <wp:posOffset>984737</wp:posOffset>
                </wp:positionV>
                <wp:extent cx="2523392" cy="123093"/>
                <wp:effectExtent l="19050" t="19050" r="10795" b="1079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392" cy="1230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33DFD" id="Rectangle 69" o:spid="_x0000_s1026" style="position:absolute;margin-left:58.85pt;margin-top:77.55pt;width:198.7pt;height:9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8A9A923" wp14:editId="2FCA6D5F">
            <wp:extent cx="5943600" cy="31997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9451B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AA" w:rsidRDefault="00E260C1" w:rsidP="00E260C1">
      <w:pPr>
        <w:pStyle w:val="Caption"/>
        <w:jc w:val="center"/>
      </w:pPr>
      <w:bookmarkStart w:id="9" w:name="_Toc437442774"/>
      <w:bookmarkStart w:id="10" w:name="_Toc437508402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4</w:t>
      </w:r>
      <w:bookmarkEnd w:id="9"/>
      <w:bookmarkEnd w:id="10"/>
      <w:r w:rsidR="00AB5212">
        <w:rPr>
          <w:noProof/>
        </w:rPr>
        <w:fldChar w:fldCharType="end"/>
      </w:r>
    </w:p>
    <w:p w:rsidR="00E260C1" w:rsidRPr="00E260C1" w:rsidRDefault="00E260C1" w:rsidP="00E260C1"/>
    <w:p w:rsidR="007048AA" w:rsidRDefault="007048AA" w:rsidP="007048AA">
      <w:r>
        <w:rPr>
          <w:b/>
        </w:rPr>
        <w:t>Step 5</w:t>
      </w:r>
      <w:r w:rsidRPr="00E72C15">
        <w:rPr>
          <w:b/>
        </w:rPr>
        <w:t>:</w:t>
      </w:r>
      <w:r>
        <w:t xml:space="preserve"> Click “CLICK ME” to open apps.</w:t>
      </w:r>
    </w:p>
    <w:p w:rsidR="00E260C1" w:rsidRDefault="007048AA" w:rsidP="00E260C1">
      <w:pPr>
        <w:keepNext/>
        <w:jc w:val="center"/>
      </w:pPr>
      <w:r>
        <w:rPr>
          <w:noProof/>
        </w:rPr>
        <w:drawing>
          <wp:inline distT="0" distB="0" distL="0" distR="0" wp14:anchorId="05FE93CF" wp14:editId="12792094">
            <wp:extent cx="5943600" cy="30022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94951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AA" w:rsidRDefault="00E260C1" w:rsidP="00E260C1">
      <w:pPr>
        <w:pStyle w:val="Caption"/>
        <w:jc w:val="center"/>
      </w:pPr>
      <w:bookmarkStart w:id="11" w:name="_Toc437442775"/>
      <w:bookmarkStart w:id="12" w:name="_Toc437508403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5</w:t>
      </w:r>
      <w:bookmarkEnd w:id="11"/>
      <w:bookmarkEnd w:id="12"/>
      <w:r w:rsidR="00AB5212">
        <w:rPr>
          <w:noProof/>
        </w:rPr>
        <w:fldChar w:fldCharType="end"/>
      </w:r>
    </w:p>
    <w:p w:rsidR="00E260C1" w:rsidRDefault="00E260C1" w:rsidP="00E260C1"/>
    <w:p w:rsidR="00E260C1" w:rsidRDefault="00E260C1" w:rsidP="00E260C1"/>
    <w:p w:rsidR="00E260C1" w:rsidRPr="00E260C1" w:rsidRDefault="00E260C1" w:rsidP="00E260C1"/>
    <w:p w:rsidR="007048AA" w:rsidRDefault="007048AA" w:rsidP="007048AA">
      <w:r>
        <w:rPr>
          <w:b/>
        </w:rPr>
        <w:lastRenderedPageBreak/>
        <w:t>Step 6</w:t>
      </w:r>
      <w:r w:rsidRPr="00E72C15">
        <w:rPr>
          <w:b/>
        </w:rPr>
        <w:t>:</w:t>
      </w:r>
      <w:r>
        <w:t xml:space="preserve"> Apps console will be display for database connection.</w:t>
      </w:r>
    </w:p>
    <w:p w:rsidR="00E260C1" w:rsidRDefault="007048AA" w:rsidP="00E260C1">
      <w:pPr>
        <w:keepNext/>
        <w:jc w:val="center"/>
      </w:pPr>
      <w:r>
        <w:rPr>
          <w:noProof/>
        </w:rPr>
        <w:drawing>
          <wp:inline distT="0" distB="0" distL="0" distR="0" wp14:anchorId="4F194ACB" wp14:editId="18571B00">
            <wp:extent cx="5363323" cy="2876951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94AC5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C1" w:rsidRDefault="00E260C1" w:rsidP="00E260C1">
      <w:pPr>
        <w:pStyle w:val="Caption"/>
        <w:jc w:val="center"/>
      </w:pPr>
      <w:bookmarkStart w:id="13" w:name="_Toc437442776"/>
      <w:bookmarkStart w:id="14" w:name="_Toc437508404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6</w:t>
      </w:r>
      <w:bookmarkEnd w:id="13"/>
      <w:bookmarkEnd w:id="14"/>
      <w:r w:rsidR="00AB5212">
        <w:rPr>
          <w:noProof/>
        </w:rPr>
        <w:fldChar w:fldCharType="end"/>
      </w:r>
    </w:p>
    <w:p w:rsidR="00E260C1" w:rsidRPr="00E260C1" w:rsidRDefault="00E260C1" w:rsidP="00E260C1"/>
    <w:p w:rsidR="007048AA" w:rsidRDefault="007048AA" w:rsidP="007048AA">
      <w:r>
        <w:rPr>
          <w:b/>
        </w:rPr>
        <w:t>Step 7</w:t>
      </w:r>
      <w:r w:rsidRPr="00E72C15">
        <w:rPr>
          <w:b/>
        </w:rPr>
        <w:t>:</w:t>
      </w:r>
      <w:r>
        <w:t xml:space="preserve"> Login menu will be display. Done! You may continue using this apps by enter the username and password.</w:t>
      </w:r>
    </w:p>
    <w:p w:rsidR="004B5C50" w:rsidRPr="005C7565" w:rsidRDefault="004B5C50" w:rsidP="004B5C50">
      <w:r>
        <w:rPr>
          <w:b/>
        </w:rPr>
        <w:t xml:space="preserve">Step </w:t>
      </w:r>
      <w:r>
        <w:rPr>
          <w:b/>
        </w:rPr>
        <w:t>8</w:t>
      </w:r>
      <w:r w:rsidRPr="00E72C15">
        <w:rPr>
          <w:b/>
        </w:rPr>
        <w:t>:</w:t>
      </w:r>
      <w:r>
        <w:t xml:space="preserve"> Continue using </w:t>
      </w:r>
      <w:r>
        <w:t>CSS</w:t>
      </w:r>
      <w:r>
        <w:t xml:space="preserve"> by referring to </w:t>
      </w:r>
      <w:r>
        <w:t>CSS</w:t>
      </w:r>
      <w:r>
        <w:t xml:space="preserve"> user manual.</w:t>
      </w:r>
    </w:p>
    <w:p w:rsidR="004B5C50" w:rsidRDefault="004B5C50" w:rsidP="007048AA"/>
    <w:p w:rsidR="009F1EC7" w:rsidRDefault="009F1EC7" w:rsidP="007048AA"/>
    <w:p w:rsidR="007048AA" w:rsidRDefault="007048AA">
      <w:pPr>
        <w:spacing w:after="200"/>
      </w:pPr>
    </w:p>
    <w:p w:rsidR="00A13485" w:rsidRDefault="00A13485">
      <w:pPr>
        <w:spacing w:after="200"/>
      </w:pPr>
      <w:r>
        <w:br w:type="page"/>
      </w:r>
    </w:p>
    <w:p w:rsidR="00A13485" w:rsidRDefault="00A13485" w:rsidP="00A13485">
      <w:pPr>
        <w:pStyle w:val="Heading2"/>
      </w:pPr>
      <w:bookmarkStart w:id="15" w:name="_Toc437508417"/>
      <w:r>
        <w:lastRenderedPageBreak/>
        <w:t>Save Patient</w:t>
      </w:r>
      <w:bookmarkEnd w:id="15"/>
    </w:p>
    <w:p w:rsidR="00A13485" w:rsidRDefault="00A13485" w:rsidP="00747A76"/>
    <w:p w:rsidR="00747A76" w:rsidRDefault="00747A76" w:rsidP="00747A76">
      <w:r w:rsidRPr="00747A76">
        <w:rPr>
          <w:b/>
        </w:rPr>
        <w:t>Step 1:</w:t>
      </w:r>
      <w:r>
        <w:rPr>
          <w:b/>
        </w:rPr>
        <w:t xml:space="preserve"> </w:t>
      </w:r>
      <w:r>
        <w:t>Open Desktop Apps.</w:t>
      </w:r>
    </w:p>
    <w:p w:rsidR="00747A76" w:rsidRDefault="00747A76" w:rsidP="00747A76">
      <w:r>
        <w:rPr>
          <w:b/>
        </w:rPr>
        <w:t xml:space="preserve">Step 2: </w:t>
      </w:r>
      <w:r>
        <w:t>Go to “Patient Consultant” menu.</w:t>
      </w:r>
    </w:p>
    <w:p w:rsidR="00747A76" w:rsidRDefault="00747A76" w:rsidP="00747A76"/>
    <w:p w:rsidR="00E260C1" w:rsidRDefault="00747A76" w:rsidP="00E260C1">
      <w:pPr>
        <w:keepNext/>
        <w:jc w:val="center"/>
      </w:pPr>
      <w:r w:rsidRPr="007048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465F3" wp14:editId="00C7FEDC">
                <wp:simplePos x="0" y="0"/>
                <wp:positionH relativeFrom="margin">
                  <wp:posOffset>1714501</wp:posOffset>
                </wp:positionH>
                <wp:positionV relativeFrom="paragraph">
                  <wp:posOffset>2175803</wp:posOffset>
                </wp:positionV>
                <wp:extent cx="1151792" cy="1195754"/>
                <wp:effectExtent l="19050" t="19050" r="10795" b="2349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792" cy="1195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21FFD" id="Rectangle 83" o:spid="_x0000_s1026" style="position:absolute;margin-left:135pt;margin-top:171.3pt;width:90.7pt;height:94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8900C3" wp14:editId="09EEED38">
            <wp:extent cx="5391902" cy="5229955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945AC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76" w:rsidRPr="00747A76" w:rsidRDefault="00E260C1" w:rsidP="00E260C1">
      <w:pPr>
        <w:pStyle w:val="Caption"/>
        <w:jc w:val="center"/>
      </w:pPr>
      <w:bookmarkStart w:id="16" w:name="_Toc437442777"/>
      <w:bookmarkStart w:id="17" w:name="_Toc437508405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7</w:t>
      </w:r>
      <w:bookmarkEnd w:id="16"/>
      <w:bookmarkEnd w:id="17"/>
      <w:r w:rsidR="00AB5212">
        <w:rPr>
          <w:noProof/>
        </w:rPr>
        <w:fldChar w:fldCharType="end"/>
      </w:r>
    </w:p>
    <w:p w:rsidR="00747A76" w:rsidRDefault="00747A76">
      <w:pPr>
        <w:spacing w:after="200"/>
        <w:rPr>
          <w:b/>
        </w:rPr>
      </w:pPr>
      <w:r>
        <w:rPr>
          <w:b/>
        </w:rPr>
        <w:br w:type="page"/>
      </w:r>
    </w:p>
    <w:p w:rsidR="00747A76" w:rsidRDefault="00747A76" w:rsidP="00747A76">
      <w:r>
        <w:rPr>
          <w:b/>
        </w:rPr>
        <w:lastRenderedPageBreak/>
        <w:t xml:space="preserve">Step 3: </w:t>
      </w:r>
      <w:r>
        <w:t>Click “Select Patient” button.</w:t>
      </w:r>
    </w:p>
    <w:p w:rsidR="00E260C1" w:rsidRDefault="00747A76" w:rsidP="00E260C1">
      <w:pPr>
        <w:keepNext/>
      </w:pPr>
      <w:r w:rsidRPr="007048A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5438D4" wp14:editId="2A14DBE2">
                <wp:simplePos x="0" y="0"/>
                <wp:positionH relativeFrom="column">
                  <wp:posOffset>52755</wp:posOffset>
                </wp:positionH>
                <wp:positionV relativeFrom="paragraph">
                  <wp:posOffset>2677258</wp:posOffset>
                </wp:positionV>
                <wp:extent cx="509954" cy="131884"/>
                <wp:effectExtent l="19050" t="19050" r="23495" b="2095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54" cy="1318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661F1" id="Rectangle 84" o:spid="_x0000_s1026" style="position:absolute;margin-left:4.15pt;margin-top:210.8pt;width:40.15pt;height:10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D442FC9" wp14:editId="3BEA252F">
            <wp:extent cx="5943600" cy="33413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94D41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76" w:rsidRDefault="00E260C1" w:rsidP="00E260C1">
      <w:pPr>
        <w:pStyle w:val="Caption"/>
        <w:jc w:val="center"/>
      </w:pPr>
      <w:bookmarkStart w:id="18" w:name="_Toc437442778"/>
      <w:bookmarkStart w:id="19" w:name="_Toc437508406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8</w:t>
      </w:r>
      <w:bookmarkEnd w:id="18"/>
      <w:bookmarkEnd w:id="19"/>
      <w:r w:rsidR="00AB5212">
        <w:rPr>
          <w:noProof/>
        </w:rPr>
        <w:fldChar w:fldCharType="end"/>
      </w:r>
    </w:p>
    <w:p w:rsidR="00E260C1" w:rsidRPr="00E260C1" w:rsidRDefault="00E260C1" w:rsidP="00E260C1"/>
    <w:p w:rsidR="00747A76" w:rsidRDefault="00747A76" w:rsidP="00747A76">
      <w:r>
        <w:rPr>
          <w:b/>
        </w:rPr>
        <w:t xml:space="preserve">Step 4: </w:t>
      </w:r>
      <w:r>
        <w:t>Select patient registered in system. After that click “OK” button.</w:t>
      </w:r>
    </w:p>
    <w:p w:rsidR="00747A76" w:rsidRDefault="00747A76" w:rsidP="00747A76"/>
    <w:p w:rsidR="00E260C1" w:rsidRDefault="00747A76" w:rsidP="00E260C1">
      <w:pPr>
        <w:keepNext/>
        <w:spacing w:after="200"/>
        <w:jc w:val="center"/>
      </w:pPr>
      <w:r>
        <w:br w:type="page"/>
      </w:r>
      <w:r w:rsidR="00BC0E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307731</wp:posOffset>
                </wp:positionH>
                <wp:positionV relativeFrom="paragraph">
                  <wp:posOffset>1248508</wp:posOffset>
                </wp:positionV>
                <wp:extent cx="562366" cy="87923"/>
                <wp:effectExtent l="0" t="0" r="9525" b="762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66" cy="879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71990" id="Rectangle 90" o:spid="_x0000_s1026" style="position:absolute;margin-left:24.25pt;margin-top:98.3pt;width:44.3pt;height:6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" fillcolor="white [3212]" stroked="f" strokeweight="1pt"/>
            </w:pict>
          </mc:Fallback>
        </mc:AlternateContent>
      </w:r>
      <w:r w:rsidRPr="007048A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DCA562" wp14:editId="13C14385">
                <wp:simplePos x="0" y="0"/>
                <wp:positionH relativeFrom="column">
                  <wp:posOffset>228600</wp:posOffset>
                </wp:positionH>
                <wp:positionV relativeFrom="paragraph">
                  <wp:posOffset>1230923</wp:posOffset>
                </wp:positionV>
                <wp:extent cx="5424854" cy="140677"/>
                <wp:effectExtent l="19050" t="19050" r="23495" b="1206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4854" cy="1406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975B5" id="Rectangle 86" o:spid="_x0000_s1026" style="position:absolute;margin-left:18pt;margin-top:96.9pt;width:427.15pt;height:11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rFonts w:asciiTheme="majorHAnsi" w:hAnsiTheme="majorHAnsi"/>
          <w:b/>
          <w:noProof/>
          <w:color w:val="9D3511" w:themeColor="accent1" w:themeShade="BF"/>
          <w:spacing w:val="20"/>
          <w:sz w:val="24"/>
          <w:szCs w:val="28"/>
        </w:rPr>
        <w:drawing>
          <wp:inline distT="0" distB="0" distL="0" distR="0" wp14:anchorId="78481184" wp14:editId="7FD4EABD">
            <wp:extent cx="5943600" cy="35325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94CF0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76" w:rsidRDefault="00E260C1" w:rsidP="00E260C1">
      <w:pPr>
        <w:pStyle w:val="Caption"/>
        <w:jc w:val="center"/>
      </w:pPr>
      <w:bookmarkStart w:id="20" w:name="_Toc437442779"/>
      <w:bookmarkStart w:id="21" w:name="_Toc437508407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9</w:t>
      </w:r>
      <w:bookmarkEnd w:id="20"/>
      <w:bookmarkEnd w:id="21"/>
      <w:r w:rsidR="00AB5212">
        <w:rPr>
          <w:noProof/>
        </w:rPr>
        <w:fldChar w:fldCharType="end"/>
      </w:r>
    </w:p>
    <w:p w:rsidR="00E260C1" w:rsidRPr="00E260C1" w:rsidRDefault="00E260C1" w:rsidP="00E260C1"/>
    <w:p w:rsidR="00747A76" w:rsidRDefault="00747A76" w:rsidP="00E260C1">
      <w:r>
        <w:rPr>
          <w:b/>
        </w:rPr>
        <w:t xml:space="preserve">Step 5: </w:t>
      </w:r>
      <w:r>
        <w:t xml:space="preserve">Click “File” at menu bar to select location to save data. Mark the location needed. </w:t>
      </w:r>
    </w:p>
    <w:p w:rsidR="00E260C1" w:rsidRDefault="00747A76" w:rsidP="00E260C1">
      <w:pPr>
        <w:keepNext/>
        <w:spacing w:after="200"/>
      </w:pPr>
      <w:r>
        <w:rPr>
          <w:noProof/>
        </w:rPr>
        <w:drawing>
          <wp:inline distT="0" distB="0" distL="0" distR="0" wp14:anchorId="186ADBD0" wp14:editId="567F7A53">
            <wp:extent cx="5943600" cy="33413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76" w:rsidRDefault="00E260C1" w:rsidP="00E260C1">
      <w:pPr>
        <w:pStyle w:val="Caption"/>
        <w:jc w:val="center"/>
        <w:rPr>
          <w:rFonts w:asciiTheme="majorHAnsi" w:hAnsiTheme="majorHAnsi"/>
          <w:b/>
          <w:color w:val="9D3511" w:themeColor="accent1" w:themeShade="BF"/>
          <w:spacing w:val="20"/>
          <w:sz w:val="24"/>
          <w:szCs w:val="28"/>
        </w:rPr>
      </w:pPr>
      <w:bookmarkStart w:id="22" w:name="_Toc437442780"/>
      <w:bookmarkStart w:id="23" w:name="_Toc437508408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10</w:t>
      </w:r>
      <w:bookmarkEnd w:id="22"/>
      <w:bookmarkEnd w:id="23"/>
      <w:r w:rsidR="00AB5212">
        <w:rPr>
          <w:noProof/>
        </w:rPr>
        <w:fldChar w:fldCharType="end"/>
      </w:r>
    </w:p>
    <w:p w:rsidR="00E260C1" w:rsidRDefault="00E260C1" w:rsidP="00E260C1">
      <w:pPr>
        <w:spacing w:after="200"/>
        <w:rPr>
          <w:b/>
        </w:rPr>
      </w:pPr>
    </w:p>
    <w:p w:rsidR="00E260C1" w:rsidRPr="00E260C1" w:rsidRDefault="00E260C1" w:rsidP="00E260C1">
      <w:pPr>
        <w:spacing w:after="200"/>
        <w:rPr>
          <w:rFonts w:asciiTheme="majorHAnsi" w:hAnsiTheme="majorHAnsi"/>
          <w:b/>
          <w:color w:val="9D3511" w:themeColor="accent1" w:themeShade="BF"/>
          <w:spacing w:val="20"/>
          <w:sz w:val="24"/>
          <w:szCs w:val="28"/>
        </w:rPr>
      </w:pPr>
      <w:r>
        <w:rPr>
          <w:b/>
        </w:rPr>
        <w:lastRenderedPageBreak/>
        <w:t>Step 6:</w:t>
      </w:r>
      <w:r>
        <w:rPr>
          <w:rFonts w:asciiTheme="majorHAnsi" w:hAnsiTheme="majorHAnsi"/>
          <w:b/>
          <w:color w:val="9D3511" w:themeColor="accent1" w:themeShade="BF"/>
          <w:spacing w:val="20"/>
          <w:sz w:val="24"/>
          <w:szCs w:val="28"/>
        </w:rPr>
        <w:t xml:space="preserve"> </w:t>
      </w:r>
      <w:r>
        <w:t xml:space="preserve">Fill the patient consultant. </w:t>
      </w:r>
    </w:p>
    <w:p w:rsidR="00E260C1" w:rsidRDefault="00965405" w:rsidP="00E260C1">
      <w:pPr>
        <w:keepNext/>
        <w:spacing w:after="2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DC724E" wp14:editId="0119C460">
                <wp:simplePos x="0" y="0"/>
                <wp:positionH relativeFrom="column">
                  <wp:posOffset>378069</wp:posOffset>
                </wp:positionH>
                <wp:positionV relativeFrom="paragraph">
                  <wp:posOffset>453781</wp:posOffset>
                </wp:positionV>
                <wp:extent cx="589085" cy="184638"/>
                <wp:effectExtent l="0" t="0" r="1905" b="635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85" cy="184638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80201" id="Rectangle 91" o:spid="_x0000_s1026" style="position:absolute;margin-left:29.75pt;margin-top:35.75pt;width:46.4pt;height:14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" fillcolor="#ccf" stroked="f" strokeweight="1pt"/>
            </w:pict>
          </mc:Fallback>
        </mc:AlternateContent>
      </w:r>
      <w:r w:rsidR="00E260C1">
        <w:rPr>
          <w:noProof/>
        </w:rPr>
        <w:drawing>
          <wp:inline distT="0" distB="0" distL="0" distR="0" wp14:anchorId="0DE8B29B" wp14:editId="33189709">
            <wp:extent cx="5943600" cy="334137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C1" w:rsidRDefault="00E260C1" w:rsidP="00E260C1">
      <w:pPr>
        <w:pStyle w:val="Caption"/>
        <w:jc w:val="center"/>
      </w:pPr>
      <w:bookmarkStart w:id="24" w:name="_Toc437442781"/>
      <w:bookmarkStart w:id="25" w:name="_Toc437508409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11</w:t>
      </w:r>
      <w:bookmarkEnd w:id="24"/>
      <w:bookmarkEnd w:id="25"/>
      <w:r w:rsidR="00AB5212">
        <w:rPr>
          <w:noProof/>
        </w:rPr>
        <w:fldChar w:fldCharType="end"/>
      </w:r>
    </w:p>
    <w:p w:rsidR="00E260C1" w:rsidRPr="00E260C1" w:rsidRDefault="00E260C1" w:rsidP="00E260C1"/>
    <w:p w:rsidR="00E260C1" w:rsidRPr="00E260C1" w:rsidRDefault="00E260C1" w:rsidP="00E260C1">
      <w:pPr>
        <w:spacing w:after="200"/>
        <w:rPr>
          <w:rFonts w:asciiTheme="majorHAnsi" w:hAnsiTheme="majorHAnsi"/>
          <w:b/>
          <w:color w:val="9D3511" w:themeColor="accent1" w:themeShade="BF"/>
          <w:spacing w:val="20"/>
          <w:sz w:val="24"/>
          <w:szCs w:val="28"/>
        </w:rPr>
      </w:pPr>
      <w:r>
        <w:rPr>
          <w:b/>
        </w:rPr>
        <w:t>Step 7:</w:t>
      </w:r>
      <w:r>
        <w:rPr>
          <w:rFonts w:asciiTheme="majorHAnsi" w:hAnsiTheme="majorHAnsi"/>
          <w:b/>
          <w:color w:val="9D3511" w:themeColor="accent1" w:themeShade="BF"/>
          <w:spacing w:val="20"/>
          <w:sz w:val="24"/>
          <w:szCs w:val="28"/>
        </w:rPr>
        <w:t xml:space="preserve"> </w:t>
      </w:r>
      <w:r>
        <w:t>After finish the consultation, Click “Discharge” button and “OK” for confirmation.</w:t>
      </w:r>
    </w:p>
    <w:p w:rsidR="00E260C1" w:rsidRDefault="00E260C1" w:rsidP="00E260C1">
      <w:pPr>
        <w:spacing w:after="200"/>
      </w:pPr>
    </w:p>
    <w:p w:rsidR="00E260C1" w:rsidRDefault="00E260C1">
      <w:pPr>
        <w:spacing w:after="200"/>
        <w:rPr>
          <w:rFonts w:asciiTheme="majorHAnsi" w:hAnsiTheme="majorHAnsi"/>
          <w:b/>
          <w:color w:val="9D3511" w:themeColor="accent1" w:themeShade="BF"/>
          <w:spacing w:val="20"/>
          <w:sz w:val="28"/>
          <w:szCs w:val="32"/>
        </w:rPr>
      </w:pPr>
      <w:r>
        <w:br w:type="page"/>
      </w:r>
    </w:p>
    <w:p w:rsidR="007048AA" w:rsidRDefault="007048AA" w:rsidP="007048AA">
      <w:pPr>
        <w:pStyle w:val="Heading1"/>
      </w:pPr>
      <w:bookmarkStart w:id="26" w:name="_Toc437508418"/>
      <w:r>
        <w:lastRenderedPageBreak/>
        <w:t>Product</w:t>
      </w:r>
      <w:r w:rsidR="004B5C50">
        <w:t xml:space="preserve"> (M</w:t>
      </w:r>
      <w:r>
        <w:t>-PHR)</w:t>
      </w:r>
      <w:bookmarkEnd w:id="26"/>
    </w:p>
    <w:p w:rsidR="004B5C50" w:rsidRDefault="004B5C50" w:rsidP="004B5C50">
      <w:pPr>
        <w:rPr>
          <w:b/>
        </w:rPr>
      </w:pPr>
    </w:p>
    <w:p w:rsidR="004B5C50" w:rsidRDefault="004B5C50" w:rsidP="004B5C50">
      <w:r w:rsidRPr="00E72C15">
        <w:rPr>
          <w:b/>
        </w:rPr>
        <w:t>Step 1:</w:t>
      </w:r>
      <w:r>
        <w:t xml:space="preserve"> To download the M</w:t>
      </w:r>
      <w:r>
        <w:t xml:space="preserve">-PHR </w:t>
      </w:r>
      <w:r>
        <w:t xml:space="preserve">for mobile application go to Google Play </w:t>
      </w:r>
      <w:hyperlink r:id="rId23" w:history="1">
        <w:r w:rsidRPr="005F2E96">
          <w:rPr>
            <w:rStyle w:val="Hyperlink"/>
          </w:rPr>
          <w:t>https://play.google.com/store/apps/details?id=com.css.M_PHRv6&amp;hl=en</w:t>
        </w:r>
      </w:hyperlink>
    </w:p>
    <w:p w:rsidR="000608F3" w:rsidRDefault="000608F3" w:rsidP="000608F3">
      <w:pPr>
        <w:keepNext/>
      </w:pPr>
      <w:r>
        <w:rPr>
          <w:noProof/>
        </w:rPr>
        <w:drawing>
          <wp:inline distT="0" distB="0" distL="0" distR="0" wp14:anchorId="74D11074" wp14:editId="13712E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F3" w:rsidRDefault="000608F3" w:rsidP="000608F3">
      <w:pPr>
        <w:pStyle w:val="Caption"/>
        <w:jc w:val="center"/>
      </w:pPr>
      <w:bookmarkStart w:id="27" w:name="_Toc4375084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bookmarkEnd w:id="27"/>
      <w:r>
        <w:fldChar w:fldCharType="end"/>
      </w:r>
    </w:p>
    <w:p w:rsidR="000608F3" w:rsidRPr="000608F3" w:rsidRDefault="000608F3" w:rsidP="000608F3"/>
    <w:p w:rsidR="004B5C50" w:rsidRDefault="004B5C50">
      <w:pPr>
        <w:spacing w:after="200"/>
      </w:pPr>
      <w:r>
        <w:rPr>
          <w:b/>
        </w:rPr>
        <w:t>Step 2</w:t>
      </w:r>
      <w:r w:rsidRPr="00E72C15">
        <w:rPr>
          <w:b/>
        </w:rPr>
        <w:t>:</w:t>
      </w:r>
      <w:r>
        <w:t xml:space="preserve"> Browse “M-PHR” at searching box.</w:t>
      </w:r>
    </w:p>
    <w:p w:rsidR="000608F3" w:rsidRDefault="000608F3" w:rsidP="000608F3">
      <w:pPr>
        <w:keepNext/>
        <w:spacing w:after="200"/>
        <w:jc w:val="center"/>
      </w:pPr>
      <w:r>
        <w:rPr>
          <w:noProof/>
        </w:rPr>
        <w:lastRenderedPageBreak/>
        <w:drawing>
          <wp:inline distT="0" distB="0" distL="0" distR="0" wp14:anchorId="61CFE432" wp14:editId="7F72324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F3" w:rsidRDefault="000608F3" w:rsidP="000608F3">
      <w:pPr>
        <w:pStyle w:val="Caption"/>
        <w:jc w:val="center"/>
      </w:pPr>
      <w:bookmarkStart w:id="28" w:name="_Toc4375084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bookmarkEnd w:id="28"/>
      <w:r>
        <w:fldChar w:fldCharType="end"/>
      </w:r>
    </w:p>
    <w:p w:rsidR="000608F3" w:rsidRPr="000608F3" w:rsidRDefault="000608F3" w:rsidP="000608F3"/>
    <w:p w:rsidR="004B5C50" w:rsidRDefault="004B5C50" w:rsidP="004B5C50">
      <w:pPr>
        <w:spacing w:after="200"/>
      </w:pPr>
      <w:r>
        <w:rPr>
          <w:b/>
        </w:rPr>
        <w:t>Step 3</w:t>
      </w:r>
      <w:r w:rsidRPr="00E72C15">
        <w:rPr>
          <w:b/>
        </w:rPr>
        <w:t>:</w:t>
      </w:r>
      <w:r>
        <w:t xml:space="preserve"> </w:t>
      </w:r>
      <w:r>
        <w:t>Click “Install” button to install at your mobile phone.</w:t>
      </w:r>
    </w:p>
    <w:p w:rsidR="004B5C50" w:rsidRDefault="004B5C50" w:rsidP="004B5C50">
      <w:pPr>
        <w:spacing w:after="200"/>
      </w:pPr>
      <w:r>
        <w:rPr>
          <w:b/>
        </w:rPr>
        <w:t>Step 4</w:t>
      </w:r>
      <w:r w:rsidRPr="00E72C15">
        <w:rPr>
          <w:b/>
        </w:rPr>
        <w:t>:</w:t>
      </w:r>
      <w:r>
        <w:t xml:space="preserve"> </w:t>
      </w:r>
      <w:r>
        <w:t xml:space="preserve">Done! </w:t>
      </w:r>
      <w:r>
        <w:t>C</w:t>
      </w:r>
      <w:r>
        <w:t>ontinue using M</w:t>
      </w:r>
      <w:r>
        <w:t xml:space="preserve">-PHR by referring </w:t>
      </w:r>
      <w:r>
        <w:t>to M</w:t>
      </w:r>
      <w:r>
        <w:t>-PHR user manual.</w:t>
      </w:r>
    </w:p>
    <w:p w:rsidR="000608F3" w:rsidRDefault="000608F3" w:rsidP="004B5C50">
      <w:pPr>
        <w:spacing w:after="200"/>
      </w:pPr>
    </w:p>
    <w:p w:rsidR="000608F3" w:rsidRDefault="000608F3" w:rsidP="000608F3">
      <w:pPr>
        <w:keepNext/>
        <w:spacing w:after="200"/>
        <w:jc w:val="center"/>
      </w:pPr>
      <w:r>
        <w:rPr>
          <w:noProof/>
        </w:rPr>
        <w:drawing>
          <wp:inline distT="0" distB="0" distL="0" distR="0" wp14:anchorId="0BDECB6B" wp14:editId="7D2E8E60">
            <wp:extent cx="2268220" cy="27344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959" t="23419" r="46293" b="29944"/>
                    <a:stretch/>
                  </pic:blipFill>
                  <pic:spPr bwMode="auto">
                    <a:xfrm>
                      <a:off x="0" y="0"/>
                      <a:ext cx="2279406" cy="274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8F3" w:rsidRDefault="000608F3" w:rsidP="000608F3">
      <w:pPr>
        <w:pStyle w:val="Caption"/>
        <w:jc w:val="center"/>
      </w:pPr>
      <w:bookmarkStart w:id="29" w:name="_Toc4375084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bookmarkEnd w:id="29"/>
      <w:r>
        <w:fldChar w:fldCharType="end"/>
      </w:r>
    </w:p>
    <w:p w:rsidR="004B5C50" w:rsidRDefault="004B5C50">
      <w:pPr>
        <w:spacing w:after="200"/>
        <w:rPr>
          <w:rFonts w:asciiTheme="majorHAnsi" w:hAnsiTheme="majorHAnsi"/>
          <w:b/>
          <w:color w:val="9D3511" w:themeColor="accent1" w:themeShade="BF"/>
          <w:spacing w:val="20"/>
          <w:sz w:val="28"/>
          <w:szCs w:val="32"/>
        </w:rPr>
      </w:pPr>
      <w:r>
        <w:br w:type="page"/>
      </w:r>
    </w:p>
    <w:p w:rsidR="004B5C50" w:rsidRDefault="004B5C50" w:rsidP="004B5C50">
      <w:pPr>
        <w:pStyle w:val="Heading1"/>
      </w:pPr>
      <w:bookmarkStart w:id="30" w:name="_Toc437508419"/>
      <w:r>
        <w:lastRenderedPageBreak/>
        <w:t>Product (E-PHR)</w:t>
      </w:r>
      <w:bookmarkEnd w:id="30"/>
    </w:p>
    <w:p w:rsidR="007048AA" w:rsidRPr="00E72C15" w:rsidRDefault="007048AA" w:rsidP="007048AA"/>
    <w:p w:rsidR="00E260C1" w:rsidRDefault="007048AA" w:rsidP="00E260C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406F6A" wp14:editId="46FF1843">
                <wp:simplePos x="0" y="0"/>
                <wp:positionH relativeFrom="column">
                  <wp:posOffset>2628900</wp:posOffset>
                </wp:positionH>
                <wp:positionV relativeFrom="paragraph">
                  <wp:posOffset>2186792</wp:posOffset>
                </wp:positionV>
                <wp:extent cx="483382" cy="290147"/>
                <wp:effectExtent l="19050" t="38100" r="50165" b="3429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382" cy="2901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4C37" id="Straight Arrow Connector 76" o:spid="_x0000_s1026" type="#_x0000_t32" style="position:absolute;margin-left:207pt;margin-top:172.2pt;width:38.05pt;height:22.8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" strokecolor="red" strokeweight="2.25pt">
                <v:stroke start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52AB9D" wp14:editId="558E87BE">
                <wp:simplePos x="0" y="0"/>
                <wp:positionH relativeFrom="column">
                  <wp:posOffset>3050051</wp:posOffset>
                </wp:positionH>
                <wp:positionV relativeFrom="paragraph">
                  <wp:posOffset>2019349</wp:posOffset>
                </wp:positionV>
                <wp:extent cx="580292" cy="114300"/>
                <wp:effectExtent l="19050" t="19050" r="10795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92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A28A9" id="Rectangle 77" o:spid="_x0000_s1026" style="position:absolute;margin-left:240.15pt;margin-top:159pt;width:45.7pt;height: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FA5877" wp14:editId="3A20C245">
                <wp:simplePos x="0" y="0"/>
                <wp:positionH relativeFrom="column">
                  <wp:posOffset>2408555</wp:posOffset>
                </wp:positionH>
                <wp:positionV relativeFrom="paragraph">
                  <wp:posOffset>2397272</wp:posOffset>
                </wp:positionV>
                <wp:extent cx="237393" cy="254977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393" cy="254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AA" w:rsidRPr="00E72C15" w:rsidRDefault="007048AA" w:rsidP="007048A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E72C15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A5877" id="Text Box 75" o:spid="_x0000_s1030" type="#_x0000_t202" style="position:absolute;left:0;text-align:left;margin-left:189.65pt;margin-top:188.75pt;width:18.7pt;height:2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" filled="f" stroked="f" strokeweight=".5pt">
                <v:textbox>
                  <w:txbxContent>
                    <w:p w:rsidR="007048AA" w:rsidRPr="00E72C15" w:rsidRDefault="007048AA" w:rsidP="007048AA">
                      <w:pPr>
                        <w:rPr>
                          <w:b/>
                          <w:color w:val="FF0000"/>
                        </w:rPr>
                      </w:pPr>
                      <w:r w:rsidRPr="00E72C15"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C9A045" wp14:editId="73162A51">
            <wp:extent cx="5943600" cy="297370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AA" w:rsidRPr="00B76CDF" w:rsidRDefault="00E260C1" w:rsidP="00E260C1">
      <w:pPr>
        <w:pStyle w:val="Caption"/>
        <w:jc w:val="center"/>
      </w:pPr>
      <w:bookmarkStart w:id="31" w:name="_Toc437442782"/>
      <w:bookmarkStart w:id="32" w:name="_Toc437508413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15</w:t>
      </w:r>
      <w:bookmarkEnd w:id="31"/>
      <w:bookmarkEnd w:id="32"/>
      <w:r w:rsidR="00AB5212">
        <w:rPr>
          <w:noProof/>
        </w:rPr>
        <w:fldChar w:fldCharType="end"/>
      </w:r>
    </w:p>
    <w:p w:rsidR="00E77E51" w:rsidRDefault="00E77E51" w:rsidP="00E77E51">
      <w:pPr>
        <w:rPr>
          <w:b/>
        </w:rPr>
      </w:pPr>
    </w:p>
    <w:p w:rsidR="00E77E51" w:rsidRDefault="00E77E51" w:rsidP="00E77E51">
      <w:r w:rsidRPr="00E72C15">
        <w:rPr>
          <w:b/>
        </w:rPr>
        <w:t>Step 1:</w:t>
      </w:r>
      <w:r>
        <w:t xml:space="preserve"> To browse the E-PHR Click link below E-PHR description</w:t>
      </w:r>
    </w:p>
    <w:p w:rsidR="00E260C1" w:rsidRDefault="009F1EC7" w:rsidP="00E260C1">
      <w:pPr>
        <w:keepNext/>
      </w:pPr>
      <w:r>
        <w:rPr>
          <w:noProof/>
        </w:rPr>
        <w:drawing>
          <wp:inline distT="0" distB="0" distL="0" distR="0" wp14:anchorId="3462488F" wp14:editId="3986556A">
            <wp:extent cx="5943600" cy="3199765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9448C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C1" w:rsidRPr="00E260C1" w:rsidRDefault="00E260C1" w:rsidP="00E260C1">
      <w:pPr>
        <w:pStyle w:val="Caption"/>
        <w:jc w:val="center"/>
      </w:pPr>
      <w:bookmarkStart w:id="33" w:name="_Toc437442783"/>
      <w:bookmarkStart w:id="34" w:name="_Toc437508414"/>
      <w:r>
        <w:t xml:space="preserve">Figure </w:t>
      </w:r>
      <w:r w:rsidR="00AB5212">
        <w:fldChar w:fldCharType="begin"/>
      </w:r>
      <w:r w:rsidR="00AB5212">
        <w:instrText xml:space="preserve"> SEQ Figure \* ARABIC </w:instrText>
      </w:r>
      <w:r w:rsidR="00AB5212">
        <w:fldChar w:fldCharType="separate"/>
      </w:r>
      <w:r w:rsidR="000608F3">
        <w:rPr>
          <w:noProof/>
        </w:rPr>
        <w:t>16</w:t>
      </w:r>
      <w:bookmarkEnd w:id="33"/>
      <w:bookmarkEnd w:id="34"/>
      <w:r w:rsidR="00AB5212">
        <w:rPr>
          <w:noProof/>
        </w:rPr>
        <w:fldChar w:fldCharType="end"/>
      </w:r>
    </w:p>
    <w:p w:rsidR="009F1EC7" w:rsidRDefault="009F1EC7" w:rsidP="009F1EC7">
      <w:r w:rsidRPr="00E72C15">
        <w:rPr>
          <w:b/>
        </w:rPr>
        <w:t>Step 2:</w:t>
      </w:r>
      <w:r>
        <w:t xml:space="preserve"> Home Page E-PHR will be displayed.</w:t>
      </w:r>
    </w:p>
    <w:p w:rsidR="00622013" w:rsidRDefault="00622013" w:rsidP="00622013">
      <w:r>
        <w:rPr>
          <w:b/>
        </w:rPr>
        <w:t>Step 3</w:t>
      </w:r>
      <w:r w:rsidR="009F1EC7" w:rsidRPr="00E72C15">
        <w:rPr>
          <w:b/>
        </w:rPr>
        <w:t>:</w:t>
      </w:r>
      <w:r w:rsidR="009F1EC7">
        <w:t xml:space="preserve"> Click link “SIGN UP” to register new user or click “LOGIN” for existing user.</w:t>
      </w:r>
      <w:r w:rsidRPr="00622013">
        <w:t xml:space="preserve"> </w:t>
      </w:r>
    </w:p>
    <w:p w:rsidR="00622013" w:rsidRPr="005C7565" w:rsidRDefault="00622013" w:rsidP="00622013">
      <w:r>
        <w:rPr>
          <w:b/>
        </w:rPr>
        <w:lastRenderedPageBreak/>
        <w:t xml:space="preserve">Step </w:t>
      </w:r>
      <w:r>
        <w:rPr>
          <w:b/>
        </w:rPr>
        <w:t>4</w:t>
      </w:r>
      <w:r w:rsidRPr="00E72C15">
        <w:rPr>
          <w:b/>
        </w:rPr>
        <w:t>:</w:t>
      </w:r>
      <w:r>
        <w:t xml:space="preserve"> </w:t>
      </w:r>
      <w:r>
        <w:t>Continue using E-PHR by referring to E-PHR user manual.</w:t>
      </w:r>
    </w:p>
    <w:p w:rsidR="00A13485" w:rsidRPr="005C7565" w:rsidRDefault="00A13485" w:rsidP="00E72C15"/>
    <w:sectPr w:rsidR="00A13485" w:rsidRPr="005C7565">
      <w:footerReference w:type="even" r:id="rId28"/>
      <w:footerReference w:type="default" r:id="rId29"/>
      <w:pgSz w:w="12240" w:h="15840" w:code="1"/>
      <w:pgMar w:top="1440" w:right="1440" w:bottom="1440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5212" w:rsidRDefault="00AB5212">
      <w:pPr>
        <w:spacing w:after="0" w:line="240" w:lineRule="auto"/>
      </w:pPr>
      <w:r>
        <w:separator/>
      </w:r>
    </w:p>
  </w:endnote>
  <w:endnote w:type="continuationSeparator" w:id="0">
    <w:p w:rsidR="00AB5212" w:rsidRDefault="00AB5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756" w:rsidRDefault="00F3675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36756" w:rsidRDefault="00AB521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F36756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User Manual</w:t>
                              </w:r>
                            </w:sdtContent>
                          </w:sdt>
                          <w:r w:rsidR="00F36756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</w:t>
                          </w:r>
                          <w:proofErr w:type="gramStart"/>
                          <w:r w:rsidR="00F36756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2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B5C5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12/10/2015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2" o:spid="_x0000_s1031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" o:allowincell="f" filled="f" stroked="f">
              <v:textbox style="layout-flow:vertical;mso-layout-flow-alt:bottom-to-top" inset=",,8.64pt,10.8pt">
                <w:txbxContent>
                  <w:p w:rsidR="00F36756" w:rsidRDefault="00AB521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F36756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User Manual</w:t>
                        </w:r>
                      </w:sdtContent>
                    </w:sdt>
                    <w:r w:rsidR="00F36756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</w:t>
                    </w:r>
                    <w:proofErr w:type="gramStart"/>
                    <w:r w:rsidR="00F36756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12-10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4B5C50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12/10/2015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52E6A7C" id="AutoShape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36756" w:rsidRDefault="00F36756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C71EAB" w:rsidRPr="00C71EA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14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21" o:spid="_x0000_s1032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" o:allowincell="f" fillcolor="#d34817 [3204]" stroked="f">
              <v:textbox inset="0,0,0,0">
                <w:txbxContent>
                  <w:p w:rsidR="00F36756" w:rsidRDefault="00F36756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C71EAB" w:rsidRPr="00C71EAB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14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756" w:rsidRDefault="00F36756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36756" w:rsidRDefault="00AB521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F36756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User Manual</w:t>
                              </w:r>
                            </w:sdtContent>
                          </w:sdt>
                          <w:r w:rsidR="00F36756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</w:t>
                          </w:r>
                          <w:proofErr w:type="gramStart"/>
                          <w:r w:rsidR="00F36756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2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B5C5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12/10/2015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4" o:spid="_x0000_s1033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" o:allowincell="f" filled="f" stroked="f">
              <v:textbox style="layout-flow:vertical;mso-layout-flow-alt:bottom-to-top" inset=",,8.64pt,10.8pt">
                <w:txbxContent>
                  <w:p w:rsidR="00F36756" w:rsidRDefault="00AB521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F36756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User Manual</w:t>
                        </w:r>
                      </w:sdtContent>
                    </w:sdt>
                    <w:r w:rsidR="00F36756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</w:t>
                    </w:r>
                    <w:proofErr w:type="gramStart"/>
                    <w:r w:rsidR="00F36756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12-10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4B5C50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12/10/2015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D8A5BF9" id="AutoShape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DEnyKC6&#10;AgAAv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36756" w:rsidRDefault="00F36756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C71EAB" w:rsidRPr="00C71EA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8" o:spid="_x0000_s1034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" o:allowincell="f" fillcolor="#d34817 [3204]" stroked="f">
              <v:textbox inset="0,0,0,0">
                <w:txbxContent>
                  <w:p w:rsidR="00F36756" w:rsidRDefault="00F36756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C71EAB" w:rsidRPr="00C71EAB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F36756" w:rsidRDefault="00F36756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5212" w:rsidRDefault="00AB5212">
      <w:pPr>
        <w:spacing w:after="0" w:line="240" w:lineRule="auto"/>
      </w:pPr>
      <w:r>
        <w:separator/>
      </w:r>
    </w:p>
  </w:footnote>
  <w:footnote w:type="continuationSeparator" w:id="0">
    <w:p w:rsidR="00AB5212" w:rsidRDefault="00AB52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882.75pt;height:488.25pt;visibility:visible;mso-wrap-style:square" o:bullet="t">
        <v:imagedata r:id="rId1" o:title=""/>
      </v:shape>
    </w:pict>
  </w:numPicBullet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372C5B51"/>
    <w:multiLevelType w:val="hybridMultilevel"/>
    <w:tmpl w:val="E674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EF2"/>
    <w:rsid w:val="000214BD"/>
    <w:rsid w:val="000255F6"/>
    <w:rsid w:val="000608F3"/>
    <w:rsid w:val="000D6A77"/>
    <w:rsid w:val="001139AF"/>
    <w:rsid w:val="00126EC5"/>
    <w:rsid w:val="001C723E"/>
    <w:rsid w:val="001D3A94"/>
    <w:rsid w:val="001E662B"/>
    <w:rsid w:val="001F4607"/>
    <w:rsid w:val="00224542"/>
    <w:rsid w:val="00235A6A"/>
    <w:rsid w:val="002873AF"/>
    <w:rsid w:val="002D6E25"/>
    <w:rsid w:val="002E5553"/>
    <w:rsid w:val="002F3FC4"/>
    <w:rsid w:val="00302454"/>
    <w:rsid w:val="0032086E"/>
    <w:rsid w:val="003370D9"/>
    <w:rsid w:val="003A1D25"/>
    <w:rsid w:val="003A2D50"/>
    <w:rsid w:val="003C54B8"/>
    <w:rsid w:val="00414696"/>
    <w:rsid w:val="00441CE0"/>
    <w:rsid w:val="00482A14"/>
    <w:rsid w:val="0049783F"/>
    <w:rsid w:val="004A5DE1"/>
    <w:rsid w:val="004B5C50"/>
    <w:rsid w:val="004E5F10"/>
    <w:rsid w:val="00560EC4"/>
    <w:rsid w:val="005A21F7"/>
    <w:rsid w:val="005B00BA"/>
    <w:rsid w:val="005C7565"/>
    <w:rsid w:val="005F4FB5"/>
    <w:rsid w:val="00622013"/>
    <w:rsid w:val="006635C0"/>
    <w:rsid w:val="00681152"/>
    <w:rsid w:val="006C4A4D"/>
    <w:rsid w:val="006F71ED"/>
    <w:rsid w:val="007048AA"/>
    <w:rsid w:val="007265BD"/>
    <w:rsid w:val="007354EB"/>
    <w:rsid w:val="00747A76"/>
    <w:rsid w:val="0081412B"/>
    <w:rsid w:val="00832B42"/>
    <w:rsid w:val="00854A91"/>
    <w:rsid w:val="008B0D21"/>
    <w:rsid w:val="008B7D42"/>
    <w:rsid w:val="008E66D5"/>
    <w:rsid w:val="00964F1E"/>
    <w:rsid w:val="00965405"/>
    <w:rsid w:val="0097387E"/>
    <w:rsid w:val="009B284B"/>
    <w:rsid w:val="009D2EB7"/>
    <w:rsid w:val="009D4E82"/>
    <w:rsid w:val="009F1524"/>
    <w:rsid w:val="009F1EC7"/>
    <w:rsid w:val="00A13485"/>
    <w:rsid w:val="00A56CDB"/>
    <w:rsid w:val="00AB5212"/>
    <w:rsid w:val="00B34B28"/>
    <w:rsid w:val="00B76CDF"/>
    <w:rsid w:val="00BC0E82"/>
    <w:rsid w:val="00BE4487"/>
    <w:rsid w:val="00C06A08"/>
    <w:rsid w:val="00C247F8"/>
    <w:rsid w:val="00C476E9"/>
    <w:rsid w:val="00C569A4"/>
    <w:rsid w:val="00C56AB1"/>
    <w:rsid w:val="00C71EAB"/>
    <w:rsid w:val="00CB3BCD"/>
    <w:rsid w:val="00D0568B"/>
    <w:rsid w:val="00D20FF2"/>
    <w:rsid w:val="00DD604E"/>
    <w:rsid w:val="00E260C1"/>
    <w:rsid w:val="00E36BA0"/>
    <w:rsid w:val="00E373CF"/>
    <w:rsid w:val="00E721E4"/>
    <w:rsid w:val="00E72C15"/>
    <w:rsid w:val="00E77E51"/>
    <w:rsid w:val="00EA6AEF"/>
    <w:rsid w:val="00EC1915"/>
    <w:rsid w:val="00F36756"/>
    <w:rsid w:val="00F551AC"/>
    <w:rsid w:val="00F66CF8"/>
    <w:rsid w:val="00FA33EE"/>
    <w:rsid w:val="00FB35DC"/>
    <w:rsid w:val="00FB6EF2"/>
    <w:rsid w:val="00FD6F5C"/>
    <w:rsid w:val="00FE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C51F00-81F7-44F2-9948-EC4ABBD3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hAnsiTheme="majorHAnsi"/>
      <w:b/>
      <w:color w:val="9D3511" w:themeColor="accent1" w:themeShade="BF"/>
      <w:spacing w:val="2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hAnsiTheme="majorHAnsi"/>
      <w:b/>
      <w:color w:val="9D3511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="Times New Roman"/>
      <w:b/>
      <w:color w:val="9D3511" w:themeColor="accent1" w:themeShade="BF"/>
      <w:spacing w:val="2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="Times New Roman"/>
      <w:b/>
      <w:color w:val="9D3511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hAnsiTheme="majorHAnsi" w:cstheme="minorHAnsi"/>
      <w:color w:val="000000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D34817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808080" w:themeColor="background1" w:themeShade="80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808080" w:themeColor="background1" w:themeShade="80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paragraph" w:styleId="ListParagraph">
    <w:name w:val="List Paragraph"/>
    <w:basedOn w:val="Normal"/>
    <w:uiPriority w:val="34"/>
    <w:qFormat/>
    <w:rsid w:val="00FB6EF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265BD"/>
    <w:pPr>
      <w:keepNext/>
      <w:keepLines/>
      <w:spacing w:before="240" w:after="0" w:line="259" w:lineRule="auto"/>
      <w:outlineLvl w:val="9"/>
    </w:pPr>
    <w:rPr>
      <w:rFonts w:eastAsiaTheme="majorEastAsia" w:cstheme="majorBidi"/>
      <w:b w:val="0"/>
      <w:spacing w:val="0"/>
      <w:sz w:val="32"/>
    </w:rPr>
  </w:style>
  <w:style w:type="character" w:styleId="Hyperlink">
    <w:name w:val="Hyperlink"/>
    <w:basedOn w:val="DefaultParagraphFont"/>
    <w:uiPriority w:val="99"/>
    <w:unhideWhenUsed/>
    <w:rsid w:val="007265BD"/>
    <w:rPr>
      <w:color w:val="CC9900" w:themeColor="hyperlink"/>
      <w:u w:val="single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68115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tmp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hyperlink" Target="http://biocore-stag.utem.edu.my/" TargetMode="External"/><Relationship Id="rId17" Type="http://schemas.openxmlformats.org/officeDocument/2006/relationships/image" Target="media/image7.tmp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tmp"/><Relationship Id="rId23" Type="http://schemas.openxmlformats.org/officeDocument/2006/relationships/hyperlink" Target="https://play.google.com/store/apps/details?id=com.css.M_PHRv6&amp;hl=en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tmp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6.tmp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alina\AppData\Roaming\Microsoft\Templates\Report%20(Equity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CD59C33838B4FE586678F8CE39280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A2D4EA-098A-4DE0-B9F4-A51D23F7979F}"/>
      </w:docPartPr>
      <w:docPartBody>
        <w:p w:rsidR="000B48E1" w:rsidRDefault="00BF1E17">
          <w:pPr>
            <w:pStyle w:val="BCD59C33838B4FE586678F8CE39280B5"/>
          </w:pPr>
          <w:r>
            <w:t>[Type the document title]</w:t>
          </w:r>
        </w:p>
      </w:docPartBody>
    </w:docPart>
    <w:docPart>
      <w:docPartPr>
        <w:name w:val="63CD7E6AB26F49F9869B61EBF9795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7C9D25-E93C-4C68-A434-C1371D17CCCA}"/>
      </w:docPartPr>
      <w:docPartBody>
        <w:p w:rsidR="000B48E1" w:rsidRDefault="00BF1E17">
          <w:pPr>
            <w:pStyle w:val="63CD7E6AB26F49F9869B61EBF9795C74"/>
          </w:pPr>
          <w:r>
            <w:t>[Type the document subtitle]</w:t>
          </w:r>
        </w:p>
      </w:docPartBody>
    </w:docPart>
    <w:docPart>
      <w:docPartPr>
        <w:name w:val="D305496736D342BC86BB3DF6C7882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14EF8-A884-4535-97CC-2C280FB233D5}"/>
      </w:docPartPr>
      <w:docPartBody>
        <w:p w:rsidR="000B48E1" w:rsidRDefault="00BF1E17">
          <w:pPr>
            <w:pStyle w:val="D305496736D342BC86BB3DF6C7882088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[Type the document title]</w:t>
          </w:r>
        </w:p>
      </w:docPartBody>
    </w:docPart>
    <w:docPart>
      <w:docPartPr>
        <w:name w:val="07239F313ADE43569427EDCA10A17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2BBBE9-FED6-487D-83C9-0B3F928B5897}"/>
      </w:docPartPr>
      <w:docPartBody>
        <w:p w:rsidR="000B48E1" w:rsidRDefault="00BF1E17">
          <w:pPr>
            <w:pStyle w:val="07239F313ADE43569427EDCA10A17F83"/>
          </w:pPr>
          <w:r>
            <w:rPr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E17"/>
    <w:rsid w:val="000B48E1"/>
    <w:rsid w:val="007E4F73"/>
    <w:rsid w:val="007E7C3B"/>
    <w:rsid w:val="00874519"/>
    <w:rsid w:val="00BD27F8"/>
    <w:rsid w:val="00BF1E17"/>
    <w:rsid w:val="00E761FF"/>
    <w:rsid w:val="00FB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CD59C33838B4FE586678F8CE39280B5">
    <w:name w:val="BCD59C33838B4FE586678F8CE39280B5"/>
  </w:style>
  <w:style w:type="paragraph" w:customStyle="1" w:styleId="63CD7E6AB26F49F9869B61EBF9795C74">
    <w:name w:val="63CD7E6AB26F49F9869B61EBF9795C74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305496736D342BC86BB3DF6C7882088">
    <w:name w:val="D305496736D342BC86BB3DF6C7882088"/>
  </w:style>
  <w:style w:type="paragraph" w:customStyle="1" w:styleId="07239F313ADE43569427EDCA10A17F83">
    <w:name w:val="07239F313ADE43569427EDCA10A17F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2015-12-10T00:00:00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4EA158-6381-4403-B672-7654AF6C66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A14E33FA-298D-4EC2-82CE-70D5B1305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(Equity theme)</Template>
  <TotalTime>3164</TotalTime>
  <Pages>15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BIOCORE LAB UTEM</Company>
  <LinksUpToDate>false</LinksUpToDate>
  <CharactersWithSpaces>4270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Ubiquitous Personalized Health Record System</dc:subject>
  <dc:creator>Amalina</dc:creator>
  <cp:keywords/>
  <dc:description/>
  <cp:lastModifiedBy>nur amalina ahmad</cp:lastModifiedBy>
  <cp:revision>23</cp:revision>
  <dcterms:created xsi:type="dcterms:W3CDTF">2015-12-07T04:31:00Z</dcterms:created>
  <dcterms:modified xsi:type="dcterms:W3CDTF">2015-12-10T03:00:00Z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